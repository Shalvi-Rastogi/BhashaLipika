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0F7C" w:rsidRPr="008C19DB" w:rsidRDefault="00C70F7C" w:rsidP="00C623F0">
      <w:pPr>
        <w:spacing w:after="40"/>
        <w:jc w:val="center"/>
        <w:rPr>
          <w:rFonts w:cs="Times New Roman"/>
          <w:b/>
          <w:sz w:val="22"/>
          <w:szCs w:val="22"/>
        </w:rPr>
      </w:pPr>
      <w:r>
        <w:rPr>
          <w:rFonts w:cs="Nirmala UI" w:eastAsia="Nirmala UI"/>
          <w:b/>
          <w:sz w:val="22"/>
          <w:bCs w:val="1"/>
          <w:szCs w:val="22"/>
        </w:rPr>
        <w:t>रजिया साभा</w:t>
      </w:r>
    </w:p>
    <w:p w:rsidR="00C70F7C" w:rsidRPr="008C19DB" w:rsidRDefault="00C70F7C" w:rsidP="00C623F0">
      <w:pPr>
        <w:spacing w:after="80"/>
        <w:jc w:val="center"/>
        <w:rPr>
          <w:rFonts w:cs="Times New Roman"/>
          <w:b/>
          <w:sz w:val="22"/>
          <w:szCs w:val="22"/>
        </w:rPr>
      </w:pPr>
      <w:r>
        <w:rPr>
          <w:b/>
          <w:sz w:val="22"/>
          <w:bCs w:val="1"/>
          <w:szCs w:val="22"/>
        </w:rPr>
        <w:t>_______</w:t>
      </w:r>
    </w:p>
    <w:p w:rsidR="00C70F7C" w:rsidRPr="008C19DB" w:rsidRDefault="00C70F7C" w:rsidP="00C623F0">
      <w:pPr>
        <w:spacing w:before="40" w:after="40"/>
        <w:jc w:val="center"/>
        <w:rPr>
          <w:rFonts w:cs="Times New Roman"/>
          <w:b/>
          <w:sz w:val="22"/>
          <w:szCs w:val="22"/>
        </w:rPr>
      </w:pPr>
      <w:r>
        <w:rPr>
          <w:rFonts w:cs="Nirmala UI" w:eastAsia="Nirmala UI"/>
          <w:b/>
          <w:sz w:val="22"/>
          <w:bCs w:val="1"/>
          <w:szCs w:val="22"/>
        </w:rPr>
        <w:t>समर्पण की विशेषताएँ.</w:t>
      </w:r>
    </w:p>
    <w:p w:rsidR="00C70F7C" w:rsidRPr="008C19DB" w:rsidRDefault="00C70F7C" w:rsidP="00C623F0">
      <w:pPr>
        <w:spacing w:before="40" w:after="80"/>
        <w:jc w:val="center"/>
        <w:rPr>
          <w:rFonts w:cs="Times New Roman"/>
          <w:b/>
          <w:sz w:val="22"/>
          <w:szCs w:val="22"/>
        </w:rPr>
      </w:pPr>
      <w:r>
        <w:rPr>
          <w:b/>
          <w:sz w:val="22"/>
          <w:bCs w:val="1"/>
          <w:szCs w:val="22"/>
        </w:rPr>
        <w:t>_______</w:t>
      </w:r>
    </w:p>
    <w:p w:rsidR="00C70F7C" w:rsidRPr="008C19DB" w:rsidRDefault="00C70F7C" w:rsidP="00C623F0">
      <w:pPr>
        <w:spacing w:before="40" w:after="40"/>
        <w:jc w:val="center"/>
        <w:rPr>
          <w:rFonts w:cs="Times New Roman"/>
          <w:b/>
          <w:sz w:val="22"/>
          <w:szCs w:val="22"/>
        </w:rPr>
      </w:pPr>
      <w:r>
        <w:rPr>
          <w:rFonts w:cs="Nirmala UI" w:eastAsia="Nirmala UI"/>
          <w:b/>
          <w:sz w:val="22"/>
          <w:bCs w:val="1"/>
          <w:szCs w:val="22"/>
        </w:rPr>
        <w:t>(प्रश्नों और उत्तरों के अलावा अन्य प्रक्रियाएं)</w:t>
      </w:r>
    </w:p>
    <w:p w:rsidR="00C70F7C" w:rsidRPr="008C19DB" w:rsidRDefault="00C70F7C" w:rsidP="00C623F0">
      <w:pPr>
        <w:spacing w:before="40" w:after="80"/>
        <w:jc w:val="center"/>
        <w:rPr>
          <w:rFonts w:cs="Times New Roman"/>
          <w:b/>
          <w:sz w:val="22"/>
          <w:szCs w:val="22"/>
        </w:rPr>
      </w:pPr>
      <w:r>
        <w:rPr>
          <w:b/>
          <w:sz w:val="22"/>
          <w:bCs w:val="1"/>
          <w:szCs w:val="22"/>
        </w:rPr>
        <w:t>_______</w:t>
      </w:r>
    </w:p>
    <w:p w:rsidR="00C70F7C" w:rsidRPr="008C19DB" w:rsidRDefault="0097562A" w:rsidP="00C623F0">
      <w:pPr>
        <w:spacing w:before="40" w:after="40"/>
        <w:jc w:val="center"/>
        <w:rPr>
          <w:rFonts w:cs="Times New Roman"/>
          <w:b/>
          <w:sz w:val="22"/>
          <w:szCs w:val="22"/>
        </w:rPr>
      </w:pPr>
      <w:r>
        <w:rPr>
          <w:rFonts w:cs="Nirmala UI" w:eastAsia="Nirmala UI"/>
          <w:b/>
          <w:sz w:val="22"/>
          <w:bCs w:val="1"/>
          <w:szCs w:val="22"/>
        </w:rPr>
        <w:t>ट्यूज</w:t>
      </w:r>
      <w:r>
        <w:rPr>
          <w:rFonts w:cs="Nirmala UI" w:eastAsia="Nirmala UI"/>
          <w:b/>
          <w:sz w:val="22"/>
          <w:bCs w:val="1"/>
          <w:szCs w:val="22"/>
        </w:rPr>
        <w:t xml:space="preserve">दिन में, </w:t>
      </w:r>
      <w:r>
        <w:rPr>
          <w:rFonts w:cs="Nirmala UI" w:eastAsia="Nirmala UI"/>
          <w:b/>
          <w:sz w:val="22"/>
          <w:bCs w:val="1"/>
          <w:szCs w:val="22"/>
        </w:rPr>
        <w:t>मार्च में</w:t>
      </w:r>
      <w:r>
        <w:rPr>
          <w:b/>
          <w:sz w:val="22"/>
          <w:bCs w:val="1"/>
          <w:szCs w:val="22"/>
        </w:rPr>
        <w:t xml:space="preserve"> </w:t>
      </w:r>
      <w:r>
        <w:rPr>
          <w:b/>
          <w:sz w:val="22"/>
          <w:bCs w:val="1"/>
          <w:szCs w:val="22"/>
        </w:rPr>
        <w:t>1</w:t>
      </w:r>
      <w:r>
        <w:rPr>
          <w:b/>
          <w:sz w:val="22"/>
          <w:bCs w:val="1"/>
          <w:szCs w:val="22"/>
        </w:rPr>
        <w:t>, 201</w:t>
      </w:r>
      <w:r>
        <w:rPr>
          <w:b/>
          <w:sz w:val="22"/>
          <w:bCs w:val="1"/>
          <w:szCs w:val="22"/>
        </w:rPr>
        <w:t>6</w:t>
      </w:r>
      <w:r>
        <w:rPr>
          <w:b/>
          <w:sz w:val="22"/>
          <w:bCs w:val="1"/>
          <w:szCs w:val="22"/>
        </w:rPr>
        <w:t xml:space="preserve">/ </w:t>
      </w:r>
      <w:r>
        <w:rPr>
          <w:rFonts w:cs="Nirmala UI" w:eastAsia="Nirmala UI"/>
          <w:b/>
          <w:sz w:val="22"/>
          <w:bCs w:val="1"/>
          <w:szCs w:val="22"/>
        </w:rPr>
        <w:t>फाल्गुन.</w:t>
      </w:r>
      <w:r>
        <w:rPr>
          <w:b/>
          <w:sz w:val="22"/>
          <w:bCs w:val="1"/>
          <w:szCs w:val="22"/>
        </w:rPr>
        <w:t xml:space="preserve"> </w:t>
      </w:r>
      <w:r>
        <w:rPr>
          <w:b/>
          <w:sz w:val="22"/>
          <w:bCs w:val="1"/>
          <w:szCs w:val="22"/>
        </w:rPr>
        <w:t>1</w:t>
      </w:r>
      <w:r>
        <w:rPr>
          <w:b/>
          <w:sz w:val="22"/>
          <w:bCs w:val="1"/>
          <w:szCs w:val="22"/>
        </w:rPr>
        <w:t>1</w:t>
      </w:r>
      <w:r>
        <w:rPr>
          <w:b/>
          <w:sz w:val="22"/>
          <w:bCs w:val="1"/>
          <w:szCs w:val="22"/>
        </w:rPr>
        <w:t>, 193</w:t>
      </w:r>
      <w:r>
        <w:rPr>
          <w:b/>
          <w:sz w:val="22"/>
          <w:bCs w:val="1"/>
          <w:szCs w:val="22"/>
        </w:rPr>
        <w:t>7</w:t>
      </w:r>
      <w:r>
        <w:rPr>
          <w:b/>
          <w:sz w:val="22"/>
          <w:bCs w:val="1"/>
          <w:szCs w:val="22"/>
        </w:rPr>
        <w:t xml:space="preserve"> (</w:t>
      </w:r>
      <w:r>
        <w:rPr>
          <w:rFonts w:cs="Nirmala UI" w:eastAsia="Nirmala UI"/>
          <w:b/>
          <w:sz w:val="22"/>
          <w:bCs w:val="1"/>
          <w:szCs w:val="22"/>
        </w:rPr>
        <w:t>सका.</w:t>
      </w:r>
      <w:r>
        <w:rPr>
          <w:b/>
          <w:sz w:val="22"/>
          <w:bCs w:val="1"/>
          <w:szCs w:val="22"/>
        </w:rPr>
        <w:t>)</w:t>
      </w:r>
    </w:p>
    <w:p w:rsidR="00C70F7C" w:rsidRDefault="00C70F7C" w:rsidP="00C623F0">
      <w:pPr>
        <w:spacing w:before="40" w:after="120"/>
        <w:jc w:val="center"/>
        <w:rPr>
          <w:rFonts w:cs="Times New Roman"/>
          <w:b/>
          <w:sz w:val="22"/>
          <w:szCs w:val="22"/>
        </w:rPr>
      </w:pPr>
      <w:r>
        <w:rPr>
          <w:b/>
          <w:sz w:val="22"/>
          <w:bCs w:val="1"/>
          <w:szCs w:val="22"/>
        </w:rPr>
        <w:t>_______</w:t>
      </w:r>
      <w:r>
        <w:rPr>
          <w:b/>
          <w:sz w:val="22"/>
          <w:bCs w:val="1"/>
          <w:szCs w:val="22"/>
        </w:rPr>
        <w:t xml:space="preserve"> </w:t>
      </w:r>
    </w:p>
    <w:p w:rsidR="009C30F2" w:rsidRDefault="009C30F2" w:rsidP="009C30F2">
      <w:pPr>
        <w:pStyle w:val="NormalWeb"/>
        <w:spacing w:before="120" w:beforeAutospacing="0" w:after="120" w:afterAutospacing="0"/>
        <w:jc w:val="center"/>
        <w:rPr>
          <w:sz w:val="22"/>
          <w:szCs w:val="22"/>
        </w:rPr>
      </w:pPr>
      <w:r>
        <w:rPr>
          <w:rFonts w:cs="Nirmala UI" w:eastAsia="Nirmala UI"/>
        </w:rPr>
        <w:t>चैयर के पुर्नवास के साथ मेटर्स ने आवाज उठाई</w:t>
      </w:r>
    </w:p>
    <w:p w:rsidR="009C30F2" w:rsidRDefault="009C30F2" w:rsidP="009C30F2">
      <w:pPr>
        <w:pStyle w:val="NormalWeb"/>
        <w:spacing w:before="120" w:beforeAutospacing="0" w:after="120" w:afterAutospacing="0"/>
        <w:jc w:val="center"/>
        <w:rPr>
          <w:sz w:val="22"/>
          <w:szCs w:val="22"/>
        </w:rPr>
      </w:pPr>
      <w:r>
        <w:rPr>
          <w:b/>
          <w:sz w:val="22"/>
          <w:bCs w:val="1"/>
          <w:szCs w:val="22"/>
        </w:rPr>
        <w:t>1.</w:t>
      </w:r>
      <w:r>
        <w:rPr>
          <w:b/>
          <w:sz w:val="22"/>
          <w:bCs w:val="1"/>
          <w:szCs w:val="22"/>
        </w:rPr>
        <w:t xml:space="preserve"> </w:t>
      </w:r>
      <w:r>
        <w:rPr>
          <w:rFonts w:cs="Nirmala UI" w:eastAsia="Nirmala UI"/>
          <w:b/>
          <w:bCs w:val="1"/>
        </w:rPr>
        <w:t xml:space="preserve">देशद्रोह के खिलाफ आरोप </w:t>
      </w:r>
      <w:r>
        <w:rPr>
          <w:rFonts w:cs="Nirmala UI" w:eastAsia="Nirmala UI"/>
          <w:b/>
          <w:bCs w:val="1"/>
        </w:rPr>
        <w:t>श्री</w:t>
      </w:r>
      <w:r>
        <w:rPr>
          <w:b/>
          <w:bCs w:val="1"/>
        </w:rPr>
        <w:t xml:space="preserve"> </w:t>
      </w:r>
      <w:r>
        <w:rPr>
          <w:rFonts w:cs="Nirmala UI" w:eastAsia="Nirmala UI"/>
          <w:b/>
          <w:bCs w:val="1"/>
        </w:rPr>
        <w:t>सीताराम</w:t>
      </w:r>
      <w:r>
        <w:rPr>
          <w:b/>
          <w:bCs w:val="1"/>
        </w:rPr>
        <w:t xml:space="preserve"> </w:t>
      </w:r>
      <w:r>
        <w:rPr>
          <w:rFonts w:cs="Nirmala UI" w:eastAsia="Nirmala UI"/>
          <w:b/>
          <w:bCs w:val="1"/>
        </w:rPr>
        <w:t>येचुरी</w:t>
      </w:r>
      <w:r>
        <w:rPr>
          <w:rFonts w:cs="Nirmala UI" w:eastAsia="Nirmala UI"/>
          <w:b/>
          <w:bCs w:val="1"/>
        </w:rPr>
        <w:t xml:space="preserve"> और </w:t>
      </w:r>
      <w:r>
        <w:rPr>
          <w:rFonts w:cs="Nirmala UI" w:eastAsia="Nirmala UI"/>
          <w:b/>
          <w:bCs w:val="1"/>
        </w:rPr>
        <w:t>श्री</w:t>
      </w:r>
      <w:r>
        <w:rPr>
          <w:rFonts w:cs="Nirmala UI" w:eastAsia="Nirmala UI"/>
          <w:b/>
          <w:bCs w:val="1"/>
        </w:rPr>
        <w:t xml:space="preserve"> डी. राजा , सदस्यों और फोन पर जीवन के लिए धमकी </w:t>
      </w:r>
      <w:r>
        <w:rPr>
          <w:rFonts w:cs="Nirmala UI" w:eastAsia="Nirmala UI"/>
          <w:b/>
          <w:bCs w:val="1"/>
        </w:rPr>
        <w:t>श्री</w:t>
      </w:r>
      <w:r>
        <w:rPr>
          <w:b/>
          <w:bCs w:val="1"/>
        </w:rPr>
        <w:t xml:space="preserve"> </w:t>
      </w:r>
      <w:r>
        <w:rPr>
          <w:rFonts w:cs="Nirmala UI" w:eastAsia="Nirmala UI"/>
          <w:b/>
          <w:bCs w:val="1"/>
        </w:rPr>
        <w:t>सीताराम</w:t>
      </w:r>
      <w:r>
        <w:rPr>
          <w:b/>
          <w:bCs w:val="1"/>
        </w:rPr>
        <w:t xml:space="preserve"> </w:t>
      </w:r>
      <w:r>
        <w:rPr>
          <w:rFonts w:cs="Nirmala UI" w:eastAsia="Nirmala UI"/>
          <w:b/>
          <w:bCs w:val="1"/>
        </w:rPr>
        <w:t>येचुरी</w:t>
      </w:r>
    </w:p>
    <w:p w:rsidR="009C30F2" w:rsidRDefault="009C30F2" w:rsidP="009C30F2">
      <w:pPr>
        <w:pStyle w:val="NormalWeb"/>
        <w:spacing w:before="120" w:beforeAutospacing="0" w:after="120" w:afterAutospacing="0"/>
        <w:jc w:val="both"/>
        <w:rPr>
          <w:sz w:val="22"/>
          <w:szCs w:val="22"/>
        </w:rPr>
      </w:pPr>
      <w:r>
        <w:rPr>
          <w:sz w:val="22"/>
          <w:szCs w:val="22"/>
        </w:rPr>
        <w:tab/>
      </w:r>
      <w:r>
        <w:rPr>
          <w:rFonts w:cs="Nirmala UI" w:eastAsia="Nirmala UI"/>
          <w:sz w:val="22"/>
          <w:szCs w:val="22"/>
        </w:rPr>
        <w:t>श्री टी. के. रंगराजन:</w:t>
      </w:r>
      <w:r>
        <w:rPr>
          <w:rFonts w:cs="Nirmala UI" w:eastAsia="Nirmala UI"/>
          <w:sz w:val="22"/>
          <w:szCs w:val="22"/>
        </w:rPr>
        <w:t xml:space="preserve">  मैं उनके खिलाफ देशद्रोह का मामला उठाना चाहता हूं. </w:t>
      </w:r>
      <w:r>
        <w:rPr>
          <w:rFonts w:cs="Nirmala UI" w:eastAsia="Nirmala UI"/>
          <w:sz w:val="22"/>
          <w:szCs w:val="22"/>
        </w:rPr>
        <w:t>सीपीआई(</w:t>
      </w:r>
      <w:r>
        <w:rPr>
          <w:rFonts w:cs="Nirmala UI" w:eastAsia="Nirmala UI"/>
          <w:sz w:val="22"/>
          <w:szCs w:val="22"/>
        </w:rPr>
        <w:t xml:space="preserve">(एम) नेता और पार्टी के संयुक्त सचिव, </w:t>
      </w:r>
      <w:r>
        <w:rPr>
          <w:rFonts w:cs="Nirmala UI" w:eastAsia="Nirmala UI"/>
          <w:sz w:val="22"/>
          <w:szCs w:val="22"/>
        </w:rPr>
        <w:t>श्री</w:t>
      </w:r>
      <w:r>
        <w:rPr>
          <w:sz w:val="22"/>
          <w:szCs w:val="22"/>
        </w:rPr>
        <w:t xml:space="preserve"> </w:t>
      </w:r>
      <w:r>
        <w:rPr>
          <w:rFonts w:cs="Nirmala UI" w:eastAsia="Nirmala UI"/>
          <w:sz w:val="22"/>
          <w:szCs w:val="22"/>
        </w:rPr>
        <w:t>सीताराम</w:t>
      </w:r>
      <w:r>
        <w:rPr>
          <w:sz w:val="22"/>
          <w:szCs w:val="22"/>
        </w:rPr>
        <w:t xml:space="preserve"> </w:t>
      </w:r>
      <w:r>
        <w:rPr>
          <w:rFonts w:cs="Nirmala UI" w:eastAsia="Nirmala UI"/>
          <w:sz w:val="22"/>
          <w:szCs w:val="22"/>
        </w:rPr>
        <w:t>येचुरी</w:t>
      </w:r>
      <w:r>
        <w:rPr>
          <w:rFonts w:cs="Nirmala UI" w:eastAsia="Nirmala UI"/>
          <w:sz w:val="22"/>
          <w:szCs w:val="22"/>
        </w:rPr>
        <w:t xml:space="preserve">, और हान. इस सदन के सदस्य., </w:t>
      </w:r>
      <w:r>
        <w:rPr>
          <w:rFonts w:cs="Nirmala UI" w:eastAsia="Nirmala UI"/>
          <w:sz w:val="22"/>
          <w:szCs w:val="22"/>
        </w:rPr>
        <w:t>श्री</w:t>
      </w:r>
      <w:r>
        <w:rPr>
          <w:rFonts w:cs="Nirmala UI" w:eastAsia="Nirmala UI"/>
          <w:sz w:val="22"/>
          <w:szCs w:val="22"/>
        </w:rPr>
        <w:t xml:space="preserve"> डी. राजा और </w:t>
      </w:r>
      <w:r>
        <w:rPr>
          <w:rFonts w:cs="Nirmala UI" w:eastAsia="Nirmala UI"/>
          <w:sz w:val="22"/>
          <w:szCs w:val="22"/>
        </w:rPr>
        <w:t>श्री</w:t>
      </w:r>
      <w:r>
        <w:rPr>
          <w:sz w:val="22"/>
          <w:szCs w:val="22"/>
        </w:rPr>
        <w:t xml:space="preserve"> K.C. </w:t>
      </w:r>
      <w:r>
        <w:rPr>
          <w:rFonts w:cs="Nirmala UI" w:eastAsia="Nirmala UI"/>
          <w:sz w:val="22"/>
          <w:szCs w:val="22"/>
        </w:rPr>
        <w:t>टाइप</w:t>
      </w:r>
      <w:r>
        <w:rPr>
          <w:rFonts w:cs="Nirmala UI" w:eastAsia="Nirmala UI"/>
          <w:sz w:val="22"/>
          <w:szCs w:val="22"/>
        </w:rPr>
        <w:t xml:space="preserve">. हमने देश की आजादी के लिए लड़ाई लड़ी है। हमारी राजनीतिक अखंडता की परंपरा रही है। इस घर में, हॉन। मंत्री और सदस्य बिना किसी प्रामाणिक सबूत के भाषण देते हैं । अब , इन सभी भाषणों के परिणामस्वरूप खतरा पैदा हुआ है </w:t>
      </w:r>
      <w:r>
        <w:rPr>
          <w:rFonts w:cs="Nirmala UI" w:eastAsia="Nirmala UI"/>
          <w:sz w:val="22"/>
          <w:szCs w:val="22"/>
        </w:rPr>
        <w:t>श्री</w:t>
      </w:r>
      <w:r>
        <w:rPr>
          <w:sz w:val="22"/>
          <w:szCs w:val="22"/>
        </w:rPr>
        <w:t xml:space="preserve"> </w:t>
      </w:r>
      <w:r>
        <w:rPr>
          <w:rFonts w:cs="Nirmala UI" w:eastAsia="Nirmala UI"/>
          <w:sz w:val="22"/>
          <w:szCs w:val="22"/>
        </w:rPr>
        <w:t>सीताराम की है.</w:t>
      </w:r>
      <w:r>
        <w:rPr>
          <w:rFonts w:cs="Nirmala UI" w:eastAsia="Nirmala UI"/>
          <w:sz w:val="22"/>
          <w:szCs w:val="22"/>
        </w:rPr>
        <w:t xml:space="preserve"> मैं जानना चाहूंगा कि क्या अध्यक्ष को गिरफ्तारी के बारे में कोई नोटिस मिला है . . </w:t>
      </w:r>
      <w:r>
        <w:rPr>
          <w:rFonts w:cs="Nirmala UI" w:eastAsia="Nirmala UI"/>
          <w:sz w:val="22"/>
          <w:szCs w:val="22"/>
        </w:rPr>
        <w:t>श्री</w:t>
      </w:r>
      <w:r>
        <w:rPr>
          <w:sz w:val="22"/>
          <w:szCs w:val="22"/>
        </w:rPr>
        <w:t xml:space="preserve"> </w:t>
      </w:r>
      <w:r>
        <w:rPr>
          <w:rFonts w:cs="Nirmala UI" w:eastAsia="Nirmala UI"/>
          <w:sz w:val="22"/>
          <w:szCs w:val="22"/>
        </w:rPr>
        <w:t>सीताराम</w:t>
      </w:r>
      <w:r>
        <w:rPr>
          <w:sz w:val="22"/>
          <w:szCs w:val="22"/>
        </w:rPr>
        <w:t xml:space="preserve"> </w:t>
      </w:r>
      <w:r>
        <w:rPr>
          <w:rFonts w:cs="Nirmala UI" w:eastAsia="Nirmala UI"/>
          <w:sz w:val="22"/>
          <w:szCs w:val="22"/>
        </w:rPr>
        <w:t>येचुरी</w:t>
      </w:r>
      <w:r>
        <w:rPr>
          <w:rFonts w:cs="Nirmala UI" w:eastAsia="Nirmala UI"/>
          <w:sz w:val="22"/>
          <w:szCs w:val="22"/>
        </w:rPr>
        <w:t xml:space="preserve"> और अन्य.</w:t>
      </w:r>
    </w:p>
    <w:p w:rsidR="00E75BC4" w:rsidRDefault="00E75BC4" w:rsidP="00E75BC4">
      <w:pPr>
        <w:pStyle w:val="NormalWeb"/>
        <w:spacing w:before="120" w:beforeAutospacing="0" w:after="120" w:afterAutospacing="0"/>
        <w:ind w:firstLine="720"/>
        <w:jc w:val="both"/>
        <w:rPr>
          <w:sz w:val="22"/>
          <w:szCs w:val="22"/>
        </w:rPr>
      </w:pPr>
      <w:r>
        <w:rPr>
          <w:rFonts w:cs="Nirmala UI" w:eastAsia="Nirmala UI"/>
          <w:i/>
          <w:sz w:val="22"/>
          <w:iCs w:val="1"/>
          <w:szCs w:val="22"/>
        </w:rPr>
        <w:t xml:space="preserve">(कई </w:t>
      </w:r>
      <w:r>
        <w:rPr>
          <w:rFonts w:cs="Nirmala UI" w:eastAsia="Nirmala UI"/>
          <w:i/>
          <w:sz w:val="22"/>
          <w:iCs w:val="1"/>
          <w:szCs w:val="22"/>
        </w:rPr>
        <w:t>हो सकता है</w:t>
      </w:r>
      <w:r>
        <w:rPr>
          <w:rFonts w:cs="Nirmala UI" w:eastAsia="Nirmala UI"/>
          <w:i/>
          <w:sz w:val="22"/>
          <w:iCs w:val="1"/>
          <w:szCs w:val="22"/>
        </w:rPr>
        <w:t xml:space="preserve"> संबंधित सदस्य..)</w:t>
      </w:r>
    </w:p>
    <w:p w:rsidR="009C30F2" w:rsidRDefault="009C30F2" w:rsidP="009C30F2">
      <w:pPr>
        <w:pStyle w:val="default0"/>
        <w:spacing w:before="120" w:beforeAutospacing="0" w:after="120" w:afterAutospacing="0"/>
        <w:jc w:val="center"/>
        <w:rPr>
          <w:sz w:val="20"/>
          <w:szCs w:val="20"/>
        </w:rPr>
      </w:pPr>
      <w:r>
        <w:rPr>
          <w:rFonts w:cs="Nirmala UI" w:eastAsia="Nirmala UI"/>
          <w:b/>
          <w:bCs w:val="1"/>
        </w:rPr>
        <w:t xml:space="preserve">2. कुछ महिलाओं के साथ छेड़खानी का आरोप </w:t>
      </w:r>
      <w:r>
        <w:rPr>
          <w:rFonts w:cs="Nirmala UI" w:eastAsia="Nirmala UI"/>
          <w:b/>
          <w:bCs w:val="1"/>
        </w:rPr>
        <w:t>मुरथल</w:t>
      </w:r>
      <w:r>
        <w:rPr>
          <w:b/>
          <w:bCs w:val="1"/>
        </w:rPr>
        <w:t>,</w:t>
      </w:r>
      <w:r>
        <w:rPr>
          <w:rFonts w:cs="Nirmala UI" w:eastAsia="Nirmala UI"/>
          <w:b/>
          <w:bCs w:val="1"/>
        </w:rPr>
        <w:t xml:space="preserve"> 22.02.2016 को हरियाणा एंटी सोशल एलिमेंट्स द्वारा</w:t>
      </w:r>
      <w:r>
        <w:rPr>
          <w:b/>
          <w:sz w:val="20"/>
          <w:bCs w:val="1"/>
          <w:szCs w:val="20"/>
        </w:rPr>
        <w:t xml:space="preserve"> </w:t>
      </w:r>
    </w:p>
    <w:p w:rsidR="009C30F2" w:rsidRDefault="009C30F2" w:rsidP="009C30F2">
      <w:pPr>
        <w:pStyle w:val="NormalWeb"/>
        <w:spacing w:before="120" w:beforeAutospacing="0" w:after="120" w:afterAutospacing="0"/>
        <w:jc w:val="both"/>
        <w:rPr>
          <w:sz w:val="22"/>
          <w:szCs w:val="22"/>
        </w:rPr>
      </w:pPr>
      <w:r>
        <w:rPr>
          <w:sz w:val="22"/>
          <w:szCs w:val="22"/>
        </w:rPr>
        <w:tab/>
      </w:r>
      <w:r>
        <w:rPr>
          <w:rFonts w:cs="Nirmala UI" w:eastAsia="Nirmala UI"/>
          <w:sz w:val="22"/>
          <w:szCs w:val="22"/>
        </w:rPr>
        <w:t xml:space="preserve"> कुमारी सिलजा: </w:t>
      </w:r>
      <w:r>
        <w:rPr>
          <w:rFonts w:cs="Nirmala UI" w:eastAsia="Nirmala UI"/>
          <w:sz w:val="22"/>
          <w:szCs w:val="22"/>
        </w:rPr>
        <w:t>हरियाणा में बहुत ही शर्मनाक कार्य हुए हैं</w:t>
      </w:r>
      <w:r>
        <w:rPr>
          <w:rFonts w:cs="Nirmala UI" w:eastAsia="Nirmala UI"/>
          <w:sz w:val="22"/>
          <w:szCs w:val="22"/>
        </w:rPr>
        <w:t xml:space="preserve">  हाल ही में</w:t>
      </w:r>
      <w:r>
        <w:rPr>
          <w:rFonts w:cs="Nirmala UI" w:eastAsia="Nirmala UI"/>
          <w:sz w:val="22"/>
          <w:szCs w:val="22"/>
        </w:rPr>
        <w:t xml:space="preserve">. प्रदेश में कानून व्यवस्था नहीं है। सरकार मूक दर्शक है । घटना की </w:t>
      </w:r>
      <w:r>
        <w:rPr>
          <w:rFonts w:cs="Nirmala UI" w:eastAsia="Nirmala UI"/>
          <w:sz w:val="22"/>
          <w:szCs w:val="22"/>
        </w:rPr>
        <w:t>मुरथल</w:t>
      </w:r>
      <w:r>
        <w:rPr>
          <w:rFonts w:cs="Nirmala UI" w:eastAsia="Nirmala UI"/>
          <w:sz w:val="22"/>
          <w:szCs w:val="22"/>
        </w:rPr>
        <w:t xml:space="preserve"> हर किसी की अंतरात्मा को हिला दिया है । मामले का संज्ञान लेते हुए </w:t>
      </w:r>
      <w:r>
        <w:rPr>
          <w:rFonts w:cs="Nirmala UI" w:eastAsia="Nirmala UI"/>
          <w:sz w:val="22"/>
          <w:szCs w:val="22"/>
        </w:rPr>
        <w:t>हाईकोर्ट ने हरियाणा सरकार को नोटिस जारी कर मामले की न्यायिक जांच करने को कहा है। लेकिन हमें हरियाणा सरकार पर भरोसा नहीं है। हम इस मामले की न्यायिक जांच की मांग करते हैं ताकि तथ्यों को सामने लाया जा सके.</w:t>
      </w:r>
    </w:p>
    <w:p w:rsidR="009C30F2" w:rsidRDefault="009C30F2" w:rsidP="009C30F2">
      <w:pPr>
        <w:pStyle w:val="NormalWeb"/>
        <w:spacing w:before="120" w:beforeAutospacing="0" w:after="120" w:afterAutospacing="0"/>
        <w:jc w:val="both"/>
        <w:rPr>
          <w:sz w:val="22"/>
          <w:szCs w:val="22"/>
        </w:rPr>
      </w:pPr>
      <w:r>
        <w:rPr>
          <w:sz w:val="22"/>
          <w:szCs w:val="22"/>
        </w:rPr>
        <w:tab/>
      </w:r>
      <w:r>
        <w:rPr>
          <w:rFonts w:cs="Nirmala UI" w:eastAsia="Nirmala UI"/>
          <w:i/>
          <w:sz w:val="22"/>
          <w:iCs w:val="1"/>
          <w:szCs w:val="22"/>
        </w:rPr>
        <w:t xml:space="preserve">(कई </w:t>
      </w:r>
      <w:r>
        <w:rPr>
          <w:rFonts w:cs="Nirmala UI" w:eastAsia="Nirmala UI"/>
          <w:i/>
          <w:sz w:val="22"/>
          <w:iCs w:val="1"/>
          <w:szCs w:val="22"/>
        </w:rPr>
        <w:t>हो सकता है</w:t>
      </w:r>
      <w:r>
        <w:rPr>
          <w:rFonts w:cs="Nirmala UI" w:eastAsia="Nirmala UI"/>
          <w:i/>
          <w:sz w:val="22"/>
          <w:iCs w:val="1"/>
          <w:szCs w:val="22"/>
        </w:rPr>
        <w:t xml:space="preserve"> संबंधित सदस्य..)</w:t>
      </w:r>
    </w:p>
    <w:p w:rsidR="009C30F2" w:rsidRDefault="009C30F2" w:rsidP="009C30F2">
      <w:pPr>
        <w:pStyle w:val="NormalWeb"/>
        <w:spacing w:before="120" w:beforeAutospacing="0" w:after="120" w:afterAutospacing="0"/>
        <w:jc w:val="center"/>
        <w:rPr>
          <w:sz w:val="22"/>
          <w:szCs w:val="22"/>
        </w:rPr>
      </w:pPr>
      <w:r>
        <w:rPr>
          <w:b/>
          <w:sz w:val="22"/>
          <w:bCs w:val="1"/>
          <w:szCs w:val="22"/>
        </w:rPr>
        <w:t>3.</w:t>
      </w:r>
      <w:r>
        <w:rPr>
          <w:b/>
          <w:sz w:val="22"/>
          <w:bCs w:val="1"/>
          <w:szCs w:val="22"/>
        </w:rPr>
        <w:t xml:space="preserve"> </w:t>
      </w:r>
      <w:r>
        <w:rPr>
          <w:rFonts w:cs="Nirmala UI" w:eastAsia="Nirmala UI"/>
          <w:b/>
          <w:sz w:val="22"/>
          <w:bCs w:val="1"/>
          <w:szCs w:val="22"/>
        </w:rPr>
        <w:t xml:space="preserve">भूमि खोने वालों के बीच असंतोष . . </w:t>
      </w:r>
      <w:r>
        <w:rPr>
          <w:rFonts w:cs="Nirmala UI" w:eastAsia="Nirmala UI"/>
          <w:b/>
          <w:sz w:val="22"/>
          <w:bCs w:val="1"/>
          <w:szCs w:val="22"/>
        </w:rPr>
        <w:t>माल्थन</w:t>
      </w:r>
      <w:r>
        <w:rPr>
          <w:rFonts w:cs="Nirmala UI" w:eastAsia="Nirmala UI"/>
          <w:b/>
          <w:sz w:val="22"/>
          <w:bCs w:val="1"/>
          <w:szCs w:val="22"/>
        </w:rPr>
        <w:t xml:space="preserve"> पावर स्टेशन में </w:t>
      </w:r>
      <w:r>
        <w:rPr>
          <w:rFonts w:cs="Nirmala UI" w:eastAsia="Nirmala UI"/>
          <w:b/>
          <w:sz w:val="22"/>
          <w:bCs w:val="1"/>
          <w:szCs w:val="22"/>
        </w:rPr>
        <w:t>धनबाद</w:t>
      </w:r>
      <w:r>
        <w:rPr>
          <w:rFonts w:cs="Nirmala UI" w:eastAsia="Nirmala UI"/>
          <w:b/>
          <w:sz w:val="22"/>
          <w:bCs w:val="1"/>
          <w:szCs w:val="22"/>
        </w:rPr>
        <w:t>, झारखंड</w:t>
      </w:r>
    </w:p>
    <w:p w:rsidR="009C30F2" w:rsidRDefault="009C30F2" w:rsidP="009C30F2">
      <w:pPr>
        <w:pStyle w:val="NormalWeb"/>
        <w:spacing w:before="120" w:beforeAutospacing="0" w:after="120" w:afterAutospacing="0"/>
        <w:jc w:val="both"/>
        <w:rPr>
          <w:sz w:val="22"/>
          <w:szCs w:val="22"/>
        </w:rPr>
      </w:pPr>
      <w:r>
        <w:rPr>
          <w:sz w:val="22"/>
          <w:szCs w:val="22"/>
        </w:rPr>
        <w:tab/>
      </w:r>
      <w:r>
        <w:rPr>
          <w:rFonts w:cs="Nirmala UI" w:eastAsia="Nirmala UI"/>
          <w:sz w:val="22"/>
          <w:szCs w:val="22"/>
        </w:rPr>
        <w:t xml:space="preserve">श्री सांजीव कुमार: </w:t>
      </w:r>
      <w:r>
        <w:rPr>
          <w:rFonts w:cs="Nirmala UI" w:eastAsia="Nirmala UI"/>
          <w:sz w:val="22"/>
          <w:szCs w:val="22"/>
        </w:rPr>
        <w:t xml:space="preserve">1050 मेगावॉट बिजली संयंत्र के लिए हजारों एकड़ भूमि का अधिग्रहण किया गया है </w:t>
      </w:r>
      <w:r>
        <w:rPr>
          <w:rFonts w:cs="Nirmala UI" w:eastAsia="Nirmala UI"/>
          <w:sz w:val="22"/>
          <w:szCs w:val="22"/>
        </w:rPr>
        <w:t>निरसा</w:t>
      </w:r>
      <w:r>
        <w:rPr>
          <w:rFonts w:cs="Nirmala UI" w:eastAsia="Nirmala UI"/>
          <w:sz w:val="22"/>
          <w:szCs w:val="22"/>
        </w:rPr>
        <w:t xml:space="preserve"> में </w:t>
      </w:r>
      <w:r>
        <w:rPr>
          <w:rFonts w:cs="Nirmala UI" w:eastAsia="Nirmala UI"/>
          <w:sz w:val="22"/>
          <w:szCs w:val="22"/>
        </w:rPr>
        <w:t>धनबाद</w:t>
      </w:r>
      <w:r>
        <w:rPr>
          <w:rFonts w:cs="Nirmala UI" w:eastAsia="Nirmala UI"/>
          <w:sz w:val="22"/>
          <w:szCs w:val="22"/>
        </w:rPr>
        <w:t xml:space="preserve"> झारखंड का जिला प्राप्त करते समय </w:t>
      </w:r>
      <w:r>
        <w:rPr>
          <w:rFonts w:cs="Nirmala UI" w:eastAsia="Nirmala UI"/>
          <w:sz w:val="22"/>
          <w:szCs w:val="22"/>
        </w:rPr>
        <w:t>भूमि</w:t>
      </w:r>
      <w:r>
        <w:rPr>
          <w:rFonts w:cs="Nirmala UI" w:eastAsia="Nirmala UI"/>
          <w:sz w:val="22"/>
          <w:szCs w:val="22"/>
        </w:rPr>
        <w:t>,ए</w:t>
      </w:r>
      <w:r>
        <w:rPr>
          <w:rFonts w:cs="Nirmala UI" w:eastAsia="Nirmala UI"/>
          <w:sz w:val="22"/>
          <w:szCs w:val="22"/>
        </w:rPr>
        <w:t xml:space="preserve"> जिन किसानों की भूमि अधिग्रहित की जा रही थी , उनके परिवार के सदस्यों को योग्यता के आधार पर नौकरी देने का वादा किया गया था । लेकिन अभी तक बहुत कम लोगों को ही रोजगार मिला है। मैं मांग करता हूं कि जिन किसानों की भूमि अधिग्रहित की गई है उन्हें योग्यता के आधार पर नौकरी दी जाए और उन्हें चिकित्सा सुविधा भी दी जाए. </w:t>
      </w:r>
    </w:p>
    <w:p w:rsidR="009C30F2" w:rsidRDefault="009C30F2" w:rsidP="009C30F2">
      <w:pPr>
        <w:pStyle w:val="NormalWeb"/>
        <w:spacing w:before="120" w:beforeAutospacing="0" w:after="120" w:afterAutospacing="0"/>
        <w:jc w:val="both"/>
        <w:rPr>
          <w:sz w:val="22"/>
          <w:szCs w:val="22"/>
        </w:rPr>
      </w:pPr>
      <w:r>
        <w:rPr>
          <w:sz w:val="22"/>
          <w:szCs w:val="22"/>
        </w:rPr>
        <w:tab/>
        <w:t>(</w:t>
      </w:r>
      <w:r>
        <w:rPr>
          <w:rFonts w:cs="Nirmala UI" w:eastAsia="Nirmala UI"/>
          <w:sz w:val="22"/>
          <w:szCs w:val="22"/>
        </w:rPr>
        <w:t>श्रीमती.</w:t>
      </w:r>
      <w:r>
        <w:rPr>
          <w:sz w:val="22"/>
          <w:szCs w:val="22"/>
        </w:rPr>
        <w:t xml:space="preserve"> </w:t>
      </w:r>
      <w:r>
        <w:rPr>
          <w:rFonts w:cs="Nirmala UI" w:eastAsia="Nirmala UI"/>
          <w:sz w:val="22"/>
          <w:szCs w:val="22"/>
        </w:rPr>
        <w:t>कहशान.</w:t>
      </w:r>
      <w:r>
        <w:rPr>
          <w:sz w:val="22"/>
          <w:szCs w:val="22"/>
        </w:rPr>
        <w:t xml:space="preserve"> </w:t>
      </w:r>
      <w:r>
        <w:rPr>
          <w:rFonts w:cs="Nirmala UI" w:eastAsia="Nirmala UI"/>
          <w:sz w:val="22"/>
          <w:szCs w:val="22"/>
        </w:rPr>
        <w:t>परवीन</w:t>
      </w:r>
      <w:r>
        <w:rPr>
          <w:sz w:val="22"/>
          <w:szCs w:val="22"/>
        </w:rPr>
        <w:t xml:space="preserve"> </w:t>
      </w:r>
      <w:r>
        <w:rPr>
          <w:rFonts w:cs="Nirmala UI" w:eastAsia="Nirmala UI"/>
          <w:i/>
          <w:sz w:val="22"/>
          <w:iCs w:val="1"/>
          <w:szCs w:val="22"/>
        </w:rPr>
        <w:t>सहायक.)</w:t>
      </w:r>
    </w:p>
    <w:p w:rsidR="009C30F2" w:rsidRDefault="009C30F2" w:rsidP="009C30F2">
      <w:pPr>
        <w:pStyle w:val="NormalWeb"/>
        <w:spacing w:before="120" w:beforeAutospacing="0" w:after="120" w:afterAutospacing="0"/>
        <w:jc w:val="center"/>
        <w:rPr>
          <w:sz w:val="22"/>
          <w:szCs w:val="22"/>
        </w:rPr>
      </w:pPr>
      <w:r>
        <w:rPr>
          <w:b/>
          <w:sz w:val="22"/>
          <w:bCs w:val="1"/>
          <w:szCs w:val="22"/>
        </w:rPr>
        <w:t>4.</w:t>
      </w:r>
      <w:r>
        <w:rPr>
          <w:b/>
          <w:sz w:val="22"/>
          <w:bCs w:val="1"/>
          <w:szCs w:val="22"/>
        </w:rPr>
        <w:t xml:space="preserve"> </w:t>
      </w:r>
      <w:r>
        <w:rPr>
          <w:rFonts w:cs="Nirmala UI" w:eastAsia="Nirmala UI"/>
          <w:b/>
          <w:sz w:val="22"/>
          <w:bCs w:val="1"/>
          <w:szCs w:val="22"/>
        </w:rPr>
        <w:t>तेल की कमी को लेकर चिंता</w:t>
      </w:r>
      <w:r>
        <w:rPr>
          <w:b/>
          <w:sz w:val="22"/>
          <w:bCs w:val="1"/>
          <w:szCs w:val="22"/>
        </w:rPr>
        <w:t>-</w:t>
      </w:r>
      <w:r>
        <w:rPr>
          <w:rFonts w:cs="Nirmala UI" w:eastAsia="Nirmala UI"/>
          <w:b/>
          <w:sz w:val="22"/>
          <w:bCs w:val="1"/>
          <w:szCs w:val="22"/>
        </w:rPr>
        <w:t>पी</w:t>
      </w:r>
      <w:r>
        <w:rPr>
          <w:rFonts w:cs="Nirmala UI" w:eastAsia="Nirmala UI"/>
          <w:b/>
          <w:sz w:val="22"/>
          <w:bCs w:val="1"/>
          <w:szCs w:val="22"/>
        </w:rPr>
        <w:t>अल्म किसान</w:t>
      </w:r>
    </w:p>
    <w:p w:rsidR="009C30F2" w:rsidRDefault="009C30F2" w:rsidP="009C30F2">
      <w:pPr>
        <w:pStyle w:val="NormalWeb"/>
        <w:spacing w:before="120" w:beforeAutospacing="0" w:after="120" w:afterAutospacing="0"/>
        <w:jc w:val="both"/>
        <w:rPr>
          <w:sz w:val="22"/>
          <w:szCs w:val="22"/>
        </w:rPr>
      </w:pPr>
      <w:r>
        <w:rPr>
          <w:sz w:val="22"/>
          <w:szCs w:val="22"/>
        </w:rPr>
        <w:tab/>
      </w:r>
      <w:r>
        <w:rPr>
          <w:rFonts w:cs="Nirmala UI" w:eastAsia="Nirmala UI"/>
          <w:sz w:val="22"/>
          <w:szCs w:val="22"/>
        </w:rPr>
        <w:t>डी.आर.के.वी.पी. रामचंद्रा रॉ:</w:t>
      </w:r>
      <w:r>
        <w:rPr>
          <w:rFonts w:cs="Nirmala UI" w:eastAsia="Nirmala UI"/>
          <w:sz w:val="22"/>
          <w:szCs w:val="22"/>
        </w:rPr>
        <w:t xml:space="preserve"> राज्यों में तेल-पाम किसानों की दुर्दशा </w:t>
      </w:r>
      <w:r>
        <w:rPr>
          <w:rFonts w:cs="Nirmala UI" w:eastAsia="Nirmala UI"/>
          <w:sz w:val="22"/>
          <w:szCs w:val="22"/>
        </w:rPr>
        <w:t>तेलंगाना</w:t>
      </w:r>
      <w:r>
        <w:rPr>
          <w:rFonts w:cs="Nirmala UI" w:eastAsia="Nirmala UI"/>
          <w:sz w:val="22"/>
          <w:szCs w:val="22"/>
        </w:rPr>
        <w:t xml:space="preserve"> और आंध्र प्रदेश बहुत दुखी है । पूरे राज्य में तेल उत्पादक. . </w:t>
      </w:r>
      <w:r>
        <w:rPr>
          <w:rFonts w:cs="Nirmala UI" w:eastAsia="Nirmala UI"/>
          <w:sz w:val="22"/>
          <w:szCs w:val="22"/>
        </w:rPr>
        <w:t>तेलंगाना</w:t>
      </w:r>
      <w:r>
        <w:rPr>
          <w:rFonts w:cs="Nirmala UI" w:eastAsia="Nirmala UI"/>
          <w:sz w:val="22"/>
          <w:szCs w:val="22"/>
        </w:rPr>
        <w:t xml:space="preserve"> और आंध्र प्रदेश पाम तेल की खेती करने की स्थिति में नहीं है । इसलिए उन्होंने ताड़ के तेल के पेड़ों को काटना शुरू कर दिया है और इससे हमारे देश में तेल के उत्पादन पर असर पड़ेगा. </w:t>
      </w:r>
      <w:r>
        <w:rPr>
          <w:rFonts w:cs="Nirmala UI" w:eastAsia="Nirmala UI"/>
          <w:sz w:val="22"/>
          <w:szCs w:val="22"/>
        </w:rPr>
        <w:t>अगर पेड़ों को काटा जाता है तो इसमें कम से कम पांच साल लगेंगे , जो किसानों को कठिन समय देगा.</w:t>
      </w:r>
      <w:r>
        <w:rPr>
          <w:rFonts w:cs="Nirmala UI" w:eastAsia="Nirmala UI"/>
          <w:sz w:val="22"/>
          <w:szCs w:val="22"/>
        </w:rPr>
        <w:t xml:space="preserve"> इसलिए सरकार को सब्सिडी देने के लिए आगे आना चाहिए.</w:t>
      </w:r>
    </w:p>
    <w:p w:rsidR="009C30F2" w:rsidRDefault="009C30F2" w:rsidP="009C30F2">
      <w:pPr>
        <w:pStyle w:val="NormalWeb"/>
        <w:spacing w:before="120" w:beforeAutospacing="0" w:after="120" w:afterAutospacing="0"/>
        <w:jc w:val="both"/>
        <w:rPr>
          <w:sz w:val="22"/>
          <w:szCs w:val="22"/>
        </w:rPr>
      </w:pPr>
      <w:r>
        <w:rPr>
          <w:sz w:val="22"/>
          <w:szCs w:val="22"/>
        </w:rPr>
        <w:tab/>
      </w:r>
      <w:r>
        <w:rPr>
          <w:sz w:val="22"/>
          <w:szCs w:val="22"/>
        </w:rPr>
        <w:t>(</w:t>
      </w:r>
      <w:r>
        <w:rPr>
          <w:rFonts w:cs="Nirmala UI" w:eastAsia="Nirmala UI"/>
          <w:sz w:val="22"/>
          <w:szCs w:val="22"/>
        </w:rPr>
        <w:t>श्री</w:t>
      </w:r>
      <w:r>
        <w:rPr>
          <w:sz w:val="22"/>
          <w:szCs w:val="22"/>
        </w:rPr>
        <w:t xml:space="preserve"> </w:t>
      </w:r>
      <w:r>
        <w:rPr>
          <w:rFonts w:cs="Nirmala UI" w:eastAsia="Nirmala UI"/>
          <w:sz w:val="22"/>
          <w:szCs w:val="22"/>
        </w:rPr>
        <w:t>मोहम्मद</w:t>
      </w:r>
      <w:r>
        <w:rPr>
          <w:rFonts w:cs="Nirmala UI" w:eastAsia="Nirmala UI"/>
          <w:sz w:val="22"/>
          <w:szCs w:val="22"/>
        </w:rPr>
        <w:t>. अली खान जुड़े हुए हैं.)</w:t>
      </w:r>
    </w:p>
    <w:p w:rsidR="009C30F2" w:rsidRDefault="009C30F2" w:rsidP="009C30F2">
      <w:pPr>
        <w:pStyle w:val="NormalWeb"/>
        <w:spacing w:before="120" w:beforeAutospacing="0" w:after="120" w:afterAutospacing="0"/>
        <w:jc w:val="center"/>
        <w:rPr>
          <w:sz w:val="22"/>
          <w:szCs w:val="22"/>
        </w:rPr>
      </w:pPr>
      <w:r>
        <w:rPr>
          <w:b/>
          <w:sz w:val="22"/>
          <w:bCs w:val="1"/>
          <w:szCs w:val="22"/>
        </w:rPr>
        <w:t>5.</w:t>
      </w:r>
      <w:r>
        <w:rPr>
          <w:b/>
          <w:sz w:val="22"/>
          <w:bCs w:val="1"/>
          <w:szCs w:val="22"/>
        </w:rPr>
        <w:t xml:space="preserve"> </w:t>
      </w:r>
      <w:r>
        <w:rPr>
          <w:rFonts w:cs="Nirmala UI" w:eastAsia="Nirmala UI"/>
          <w:b/>
          <w:sz w:val="22"/>
          <w:bCs w:val="1"/>
          <w:szCs w:val="22"/>
        </w:rPr>
        <w:t xml:space="preserve">ग्रामीणों के विरोध का आरोप. </w:t>
      </w:r>
      <w:r>
        <w:rPr>
          <w:rFonts w:cs="Nirmala UI" w:eastAsia="Nirmala UI"/>
          <w:b/>
          <w:sz w:val="22"/>
          <w:bCs w:val="1"/>
          <w:szCs w:val="22"/>
        </w:rPr>
        <w:t>नाकेरी</w:t>
      </w:r>
      <w:r>
        <w:rPr>
          <w:rFonts w:cs="Nirmala UI" w:eastAsia="Nirmala UI"/>
          <w:b/>
          <w:sz w:val="22"/>
          <w:bCs w:val="1"/>
          <w:szCs w:val="22"/>
        </w:rPr>
        <w:t xml:space="preserve"> और </w:t>
      </w:r>
      <w:r>
        <w:rPr>
          <w:rFonts w:cs="Nirmala UI" w:eastAsia="Nirmala UI"/>
          <w:b/>
          <w:sz w:val="22"/>
          <w:bCs w:val="1"/>
          <w:szCs w:val="22"/>
        </w:rPr>
        <w:t>बैतूल.</w:t>
      </w:r>
      <w:r>
        <w:rPr>
          <w:rFonts w:cs="Nirmala UI" w:eastAsia="Nirmala UI"/>
          <w:b/>
          <w:sz w:val="22"/>
          <w:bCs w:val="1"/>
          <w:szCs w:val="22"/>
        </w:rPr>
        <w:t xml:space="preserve"> में </w:t>
      </w:r>
      <w:r>
        <w:rPr>
          <w:rFonts w:cs="Nirmala UI" w:eastAsia="Nirmala UI"/>
          <w:b/>
          <w:sz w:val="22"/>
          <w:bCs w:val="1"/>
          <w:szCs w:val="22"/>
        </w:rPr>
        <w:t>क्यूपेम</w:t>
      </w:r>
      <w:r>
        <w:rPr>
          <w:b/>
          <w:sz w:val="22"/>
          <w:bCs w:val="1"/>
          <w:szCs w:val="22"/>
        </w:rPr>
        <w:t xml:space="preserve"> </w:t>
      </w:r>
      <w:r>
        <w:rPr>
          <w:rFonts w:cs="Nirmala UI" w:eastAsia="Nirmala UI"/>
          <w:b/>
          <w:sz w:val="22"/>
          <w:bCs w:val="1"/>
          <w:szCs w:val="22"/>
        </w:rPr>
        <w:t>तालुका.</w:t>
      </w:r>
      <w:r>
        <w:rPr>
          <w:rFonts w:cs="Nirmala UI" w:eastAsia="Nirmala UI"/>
          <w:b/>
          <w:sz w:val="22"/>
          <w:bCs w:val="1"/>
          <w:szCs w:val="22"/>
        </w:rPr>
        <w:t xml:space="preserve"> प्रस्तावित रक्षा प्रदर्शनी के लिए दक्षिण गोवा</w:t>
      </w:r>
    </w:p>
    <w:p w:rsidR="009C30F2" w:rsidRDefault="009C30F2" w:rsidP="009C30F2">
      <w:pPr>
        <w:pStyle w:val="NormalWeb"/>
        <w:spacing w:before="120" w:beforeAutospacing="0" w:after="120" w:afterAutospacing="0"/>
        <w:jc w:val="both"/>
        <w:rPr>
          <w:sz w:val="22"/>
          <w:szCs w:val="22"/>
        </w:rPr>
      </w:pPr>
      <w:r>
        <w:rPr>
          <w:sz w:val="22"/>
          <w:szCs w:val="22"/>
        </w:rPr>
        <w:tab/>
      </w:r>
      <w:r>
        <w:rPr>
          <w:rFonts w:cs="Nirmala UI" w:eastAsia="Nirmala UI"/>
          <w:sz w:val="22"/>
          <w:szCs w:val="22"/>
        </w:rPr>
        <w:t>श्री शंताराम नाईक:</w:t>
      </w:r>
      <w:r>
        <w:rPr>
          <w:rFonts w:cs="Nirmala UI" w:eastAsia="Nirmala UI"/>
          <w:sz w:val="22"/>
          <w:szCs w:val="22"/>
        </w:rPr>
        <w:t xml:space="preserve"> गांव और आसपास के गांवों. . </w:t>
      </w:r>
      <w:r>
        <w:rPr>
          <w:rFonts w:cs="Nirmala UI" w:eastAsia="Nirmala UI"/>
          <w:sz w:val="22"/>
          <w:szCs w:val="22"/>
        </w:rPr>
        <w:t>नाकेरी</w:t>
      </w:r>
      <w:r>
        <w:rPr>
          <w:rFonts w:cs="Nirmala UI" w:eastAsia="Nirmala UI"/>
          <w:sz w:val="22"/>
          <w:szCs w:val="22"/>
        </w:rPr>
        <w:t xml:space="preserve"> और </w:t>
      </w:r>
      <w:r>
        <w:rPr>
          <w:rFonts w:cs="Nirmala UI" w:eastAsia="Nirmala UI"/>
          <w:sz w:val="22"/>
          <w:szCs w:val="22"/>
        </w:rPr>
        <w:t>बैतूल.</w:t>
      </w:r>
      <w:r>
        <w:rPr>
          <w:rFonts w:cs="Nirmala UI" w:eastAsia="Nirmala UI"/>
          <w:sz w:val="22"/>
          <w:szCs w:val="22"/>
        </w:rPr>
        <w:t xml:space="preserve"> में </w:t>
      </w:r>
      <w:r>
        <w:rPr>
          <w:rFonts w:cs="Nirmala UI" w:eastAsia="Nirmala UI"/>
          <w:sz w:val="22"/>
          <w:szCs w:val="22"/>
        </w:rPr>
        <w:t>क्यूपेम</w:t>
      </w:r>
      <w:r>
        <w:rPr>
          <w:sz w:val="22"/>
          <w:szCs w:val="22"/>
        </w:rPr>
        <w:t xml:space="preserve"> </w:t>
      </w:r>
      <w:r>
        <w:rPr>
          <w:rFonts w:cs="Nirmala UI" w:eastAsia="Nirmala UI"/>
          <w:sz w:val="22"/>
          <w:szCs w:val="22"/>
        </w:rPr>
        <w:t>तालुका.</w:t>
      </w:r>
      <w:r>
        <w:rPr>
          <w:rFonts w:cs="Nirmala UI" w:eastAsia="Nirmala UI"/>
          <w:sz w:val="22"/>
          <w:szCs w:val="22"/>
        </w:rPr>
        <w:t xml:space="preserve"> दक्षिण गोवा जिला इस इलाके में रक्षा प्रदर्शनी आयोजित करने के रक्षा मंत्रालय के प्रस्ताव को लेकर अत्यधिक उत्तेजित है । राज्य सरकार ने </w:t>
      </w:r>
      <w:r>
        <w:rPr>
          <w:rFonts w:cs="Nirmala UI" w:eastAsia="Nirmala UI"/>
          <w:sz w:val="22"/>
          <w:szCs w:val="22"/>
        </w:rPr>
        <w:t xml:space="preserve">इस तथ्य के बावजूद अनुमति दी गई कि भूमि गोवा औद्योगिक विकास निगम की एक भूमि है । यह अजीब है कि गोवा </w:t>
      </w:r>
      <w:r>
        <w:rPr>
          <w:rFonts w:cs="Nirmala UI" w:eastAsia="Nirmala UI"/>
          <w:sz w:val="22"/>
          <w:szCs w:val="22"/>
        </w:rPr>
        <w:t>सरकार,</w:t>
      </w:r>
      <w:r>
        <w:rPr>
          <w:rFonts w:cs="Nirmala UI" w:eastAsia="Nirmala UI"/>
          <w:sz w:val="22"/>
          <w:szCs w:val="22"/>
        </w:rPr>
        <w:t xml:space="preserve"> जाहिर तौर पर रक्षा प्रदर्शनी को जमीन आवंटित करने के लिए केंद्र सरकार के दबाव का सामना करना पड़ा है। पिछले छह महीनों में इसके खिलाफ कई आंदोलन हुए हैं.</w:t>
      </w:r>
    </w:p>
    <w:p w:rsidR="00DA59DB" w:rsidRDefault="00DA59DB" w:rsidP="00D33AAA">
      <w:pPr>
        <w:autoSpaceDE w:val="0"/>
        <w:autoSpaceDN w:val="0"/>
        <w:adjustRightInd w:val="0"/>
        <w:jc w:val="right"/>
        <w:rPr>
          <w:rFonts w:cs="Times New Roman"/>
          <w:b/>
          <w:bCs/>
          <w:color w:val="000000"/>
          <w:sz w:val="22"/>
          <w:szCs w:val="22"/>
        </w:rPr>
      </w:pPr>
    </w:p>
    <w:p w:rsidR="00DA59DB" w:rsidRDefault="00DA59DB" w:rsidP="00D33AAA">
      <w:pPr>
        <w:autoSpaceDE w:val="0"/>
        <w:autoSpaceDN w:val="0"/>
        <w:adjustRightInd w:val="0"/>
        <w:jc w:val="right"/>
        <w:rPr>
          <w:rFonts w:cs="Times New Roman"/>
          <w:b/>
          <w:bCs/>
          <w:color w:val="000000"/>
          <w:sz w:val="22"/>
          <w:szCs w:val="22"/>
        </w:rPr>
      </w:pPr>
    </w:p>
    <w:p w:rsidR="00DA59DB" w:rsidRDefault="00DA59DB" w:rsidP="00D33AAA">
      <w:pPr>
        <w:autoSpaceDE w:val="0"/>
        <w:autoSpaceDN w:val="0"/>
        <w:adjustRightInd w:val="0"/>
        <w:jc w:val="right"/>
        <w:rPr>
          <w:rFonts w:cs="Times New Roman"/>
          <w:b/>
          <w:bCs/>
          <w:color w:val="000000"/>
          <w:sz w:val="22"/>
          <w:szCs w:val="22"/>
        </w:rPr>
      </w:pPr>
    </w:p>
    <w:p w:rsidR="00B55522" w:rsidRPr="00416BE4" w:rsidRDefault="00B55522" w:rsidP="00D33AAA">
      <w:pPr>
        <w:autoSpaceDE w:val="0"/>
        <w:autoSpaceDN w:val="0"/>
        <w:adjustRightInd w:val="0"/>
        <w:jc w:val="right"/>
        <w:rPr>
          <w:rFonts w:cs="Times New Roman"/>
          <w:b/>
          <w:bCs/>
          <w:color w:val="000000"/>
          <w:sz w:val="22"/>
          <w:szCs w:val="22"/>
        </w:rPr>
      </w:pPr>
      <w:r>
        <w:rPr>
          <w:rFonts w:cs="Nirmala UI" w:eastAsia="Nirmala UI"/>
          <w:b/>
          <w:color w:val="000000"/>
          <w:sz w:val="22"/>
          <w:bCs w:val="1"/>
          <w:szCs w:val="22"/>
        </w:rPr>
        <w:t>शमशेर के. शेरफ,</w:t>
      </w:r>
    </w:p>
    <w:p w:rsidR="00B55522" w:rsidRPr="00B829B5" w:rsidRDefault="00B55522" w:rsidP="00D33AAA">
      <w:pPr>
        <w:autoSpaceDE w:val="0"/>
        <w:autoSpaceDN w:val="0"/>
        <w:adjustRightInd w:val="0"/>
        <w:jc w:val="right"/>
        <w:rPr>
          <w:rFonts w:cs="Times New Roman"/>
          <w:i/>
          <w:iCs/>
          <w:color w:val="000000"/>
          <w:sz w:val="22"/>
          <w:szCs w:val="22"/>
        </w:rPr>
      </w:pPr>
      <w:r>
        <w:rPr>
          <w:rFonts w:cs="Nirmala UI" w:eastAsia="Nirmala UI"/>
          <w:i/>
          <w:color w:val="000000"/>
          <w:sz w:val="22"/>
          <w:iCs w:val="1"/>
          <w:szCs w:val="22"/>
        </w:rPr>
        <w:t>महासचिव.</w:t>
      </w:r>
    </w:p>
    <w:p w:rsidR="00B55522" w:rsidRPr="00416BE4" w:rsidRDefault="00B55522" w:rsidP="00D33AAA">
      <w:pPr>
        <w:autoSpaceDE w:val="0"/>
        <w:autoSpaceDN w:val="0"/>
        <w:adjustRightInd w:val="0"/>
        <w:rPr>
          <w:rFonts w:cs="Times New Roman"/>
          <w:b/>
          <w:bCs/>
          <w:color w:val="0000FF"/>
          <w:sz w:val="22"/>
          <w:szCs w:val="22"/>
          <w:u w:val="single"/>
        </w:rPr>
      </w:pPr>
    </w:p>
    <w:p w:rsidR="006471D6" w:rsidRDefault="00573762" w:rsidP="00D33AAA">
      <w:pPr>
        <w:tabs>
          <w:tab w:val="left" w:pos="2474"/>
        </w:tabs>
        <w:ind w:firstLine="284"/>
        <w:jc w:val="left"/>
        <w:rPr>
          <w:rFonts w:cs="Times New Roman"/>
          <w:b/>
          <w:bCs/>
          <w:color w:val="0000FF"/>
          <w:sz w:val="22"/>
          <w:szCs w:val="22"/>
          <w:u w:val="single"/>
        </w:rPr>
      </w:pPr>
      <w:r>
        <w:t>rssynop@sansad.nic.in</w:t>
      </w:r>
    </w:p>
    <w:p w:rsidR="0079106E" w:rsidRDefault="0079106E">
      <w:pPr>
        <w:rPr>
          <w:rFonts w:cs="Times New Roman"/>
          <w:b/>
          <w:bCs/>
          <w:color w:val="0000FF"/>
          <w:sz w:val="22"/>
          <w:szCs w:val="22"/>
          <w:u w:val="single"/>
        </w:rPr>
      </w:pPr>
    </w:p>
    <w:sectPr w:rsidR="0079106E" w:rsidSect="00127614">
      <w:footerReference w:type="even" r:id="rId9"/>
      <w:footerReference w:type="default" r:id="rId10"/>
      <w:pgSz w:w="9115" w:h="11995" w:code="1"/>
      <w:pgMar w:top="1440" w:right="1440" w:bottom="1079" w:left="1440" w:header="720" w:footer="720" w:gutter="0"/>
      <w:pgNumType w:start="44"/>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3E10" w:rsidRDefault="007A3E10">
      <w:r>
        <w:separator/>
      </w:r>
    </w:p>
  </w:endnote>
  <w:endnote w:type="continuationSeparator" w:id="0">
    <w:p w:rsidR="007A3E10" w:rsidRDefault="007A3E1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VOT-Yogesh">
    <w:panose1 w:val="00000400000000000000"/>
    <w:charset w:val="00"/>
    <w:family w:val="auto"/>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5E7" w:rsidRDefault="00573762" w:rsidP="00514C4F">
    <w:pPr>
      <w:pStyle w:val="Footer"/>
      <w:framePr w:wrap="around" w:vAnchor="text" w:hAnchor="margin" w:xAlign="center" w:y="1"/>
      <w:rPr>
        <w:rStyle w:val="PageNumber"/>
      </w:rPr>
    </w:pPr>
    <w:r>
      <w:rPr>
        <w:rStyle w:val="PageNumber"/>
      </w:rPr>
      <w:fldChar w:fldCharType="begin"/>
    </w:r>
    <w:r w:rsidR="002665E7">
      <w:rPr>
        <w:rStyle w:val="PageNumber"/>
      </w:rPr>
      <w:instrText xml:space="preserve">PAGE  </w:instrText>
    </w:r>
    <w:r>
      <w:rPr>
        <w:rStyle w:val="PageNumber"/>
      </w:rPr>
      <w:fldChar w:fldCharType="end"/>
    </w:r>
  </w:p>
  <w:p w:rsidR="002665E7" w:rsidRDefault="002665E7" w:rsidP="00380A8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575271"/>
      <w:docPartObj>
        <w:docPartGallery w:val="Page Numbers (Bottom of Page)"/>
        <w:docPartUnique/>
      </w:docPartObj>
    </w:sdtPr>
    <w:sdtEndPr>
      <w:rPr>
        <w:sz w:val="22"/>
        <w:szCs w:val="22"/>
      </w:rPr>
    </w:sdtEndPr>
    <w:sdtContent>
      <w:p w:rsidR="00127614" w:rsidRDefault="00573762">
        <w:pPr>
          <w:pStyle w:val="Footer"/>
          <w:jc w:val="center"/>
        </w:pPr>
        <w:r w:rsidRPr="00A8344D">
          <w:rPr>
            <w:sz w:val="22"/>
            <w:szCs w:val="22"/>
          </w:rPr>
          <w:fldChar w:fldCharType="begin"/>
        </w:r>
        <w:r w:rsidR="00794FA2" w:rsidRPr="00A8344D">
          <w:rPr>
            <w:sz w:val="22"/>
            <w:szCs w:val="22"/>
          </w:rPr>
          <w:instrText xml:space="preserve"> PAGE   \* MERGEFORMAT </w:instrText>
        </w:r>
        <w:r w:rsidRPr="00A8344D">
          <w:rPr>
            <w:sz w:val="22"/>
            <w:szCs w:val="22"/>
          </w:rPr>
          <w:fldChar w:fldCharType="separate"/>
        </w:r>
        <w:r w:rsidR="00E75BC4">
          <w:rPr>
            <w:noProof/>
            <w:sz w:val="22"/>
            <w:szCs w:val="22"/>
          </w:rPr>
          <w:t>45</w:t>
        </w:r>
        <w:r w:rsidRPr="00A8344D">
          <w:rPr>
            <w:sz w:val="22"/>
            <w:szCs w:val="22"/>
          </w:rPr>
          <w:fldChar w:fldCharType="end"/>
        </w:r>
      </w:p>
    </w:sdtContent>
  </w:sdt>
  <w:p w:rsidR="00127614" w:rsidRDefault="0012761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3E10" w:rsidRDefault="007A3E10" w:rsidP="001C7C6D">
      <w:r>
        <w:t>___________________________________________________</w:t>
      </w:r>
    </w:p>
  </w:footnote>
  <w:footnote w:type="continuationSeparator" w:id="0">
    <w:p w:rsidR="007A3E10" w:rsidRDefault="007A3E10">
      <w:r>
        <w:continuationSeparator/>
      </w:r>
    </w:p>
  </w:footnote>
  <w:footnote w:id="1">
    <w:p w:rsidR="002665E7" w:rsidRDefault="002665E7" w:rsidP="00C70F7C">
      <w:pPr>
        <w:autoSpaceDE w:val="0"/>
        <w:autoSpaceDN w:val="0"/>
        <w:adjustRightInd w:val="0"/>
        <w:jc w:val="both"/>
        <w:rPr>
          <w:rFonts w:cs="Times New Roman"/>
          <w:sz w:val="15"/>
          <w:szCs w:val="15"/>
        </w:rPr>
      </w:pPr>
      <w:r>
        <w:rPr>
          <w:rStyle w:val="FootnoteReference"/>
          <w:b/>
          <w:bCs/>
          <w:sz w:val="16"/>
          <w:szCs w:val="16"/>
        </w:rPr>
        <w:sym w:font="Symbol" w:char="002A"/>
      </w:r>
      <w:r>
        <w:rPr>
          <w:rFonts w:cs="Times New Roman"/>
          <w:b/>
          <w:bCs/>
          <w:sz w:val="15"/>
          <w:szCs w:val="15"/>
        </w:rPr>
        <w:t xml:space="preserve">This Synopsis is not an authoritative record of the proceedings of the Rajya Sabha.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B0960"/>
    <w:multiLevelType w:val="hybridMultilevel"/>
    <w:tmpl w:val="10D2CF46"/>
    <w:lvl w:ilvl="0" w:tplc="76285F50">
      <w:start w:val="2"/>
      <w:numFmt w:val="lowerLetter"/>
      <w:lvlText w:val="(%1)"/>
      <w:lvlJc w:val="left"/>
      <w:pPr>
        <w:ind w:left="1080" w:hanging="360"/>
      </w:pPr>
      <w:rPr>
        <w:rFonts w:cs="Times New Roman"/>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nsid w:val="0AA75C1A"/>
    <w:multiLevelType w:val="hybridMultilevel"/>
    <w:tmpl w:val="989AF452"/>
    <w:lvl w:ilvl="0" w:tplc="DEA4C1E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D7B6BB3"/>
    <w:multiLevelType w:val="hybridMultilevel"/>
    <w:tmpl w:val="6F6AC614"/>
    <w:lvl w:ilvl="0" w:tplc="25DA7170">
      <w:start w:val="1"/>
      <w:numFmt w:val="lowerRoman"/>
      <w:lvlText w:val="(%1)"/>
      <w:lvlJc w:val="left"/>
      <w:pPr>
        <w:tabs>
          <w:tab w:val="num" w:pos="1288"/>
        </w:tabs>
        <w:ind w:left="1288" w:hanging="72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1C85DB7"/>
    <w:multiLevelType w:val="hybridMultilevel"/>
    <w:tmpl w:val="1722BB24"/>
    <w:lvl w:ilvl="0" w:tplc="67BAA3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9632AC"/>
    <w:multiLevelType w:val="hybridMultilevel"/>
    <w:tmpl w:val="3AD8BC60"/>
    <w:lvl w:ilvl="0" w:tplc="498CF298">
      <w:start w:val="1"/>
      <w:numFmt w:val="upperRoman"/>
      <w:lvlText w:val="%1."/>
      <w:lvlJc w:val="left"/>
      <w:pPr>
        <w:ind w:left="117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FC5FC4"/>
    <w:multiLevelType w:val="hybridMultilevel"/>
    <w:tmpl w:val="AB320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994533"/>
    <w:multiLevelType w:val="hybridMultilevel"/>
    <w:tmpl w:val="524EFDA0"/>
    <w:lvl w:ilvl="0" w:tplc="3F865FCA">
      <w:start w:val="1"/>
      <w:numFmt w:val="upperRoman"/>
      <w:lvlText w:val="%1."/>
      <w:lvlJc w:val="left"/>
      <w:pPr>
        <w:ind w:left="1080" w:hanging="720"/>
      </w:pPr>
      <w:rPr>
        <w:rFonts w:hint="default"/>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15417B"/>
    <w:multiLevelType w:val="hybridMultilevel"/>
    <w:tmpl w:val="97A655AC"/>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8">
    <w:nsid w:val="40F53B98"/>
    <w:multiLevelType w:val="hybridMultilevel"/>
    <w:tmpl w:val="7C80DD8A"/>
    <w:lvl w:ilvl="0" w:tplc="C16491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F9040E"/>
    <w:multiLevelType w:val="hybridMultilevel"/>
    <w:tmpl w:val="430C810A"/>
    <w:lvl w:ilvl="0" w:tplc="1724051C">
      <w:start w:val="1"/>
      <w:numFmt w:val="upperRoman"/>
      <w:lvlText w:val="%1."/>
      <w:lvlJc w:val="left"/>
      <w:pPr>
        <w:ind w:left="1800" w:hanging="720"/>
      </w:pPr>
      <w:rPr>
        <w:rFonts w:hint="default"/>
        <w: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nsid w:val="48B507E6"/>
    <w:multiLevelType w:val="hybridMultilevel"/>
    <w:tmpl w:val="CB1C94E0"/>
    <w:lvl w:ilvl="0" w:tplc="D64496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5C6845"/>
    <w:multiLevelType w:val="hybridMultilevel"/>
    <w:tmpl w:val="97BC9086"/>
    <w:lvl w:ilvl="0" w:tplc="7EF034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65240B5"/>
    <w:multiLevelType w:val="hybridMultilevel"/>
    <w:tmpl w:val="15F487F0"/>
    <w:lvl w:ilvl="0" w:tplc="24589044">
      <w:start w:val="1"/>
      <w:numFmt w:val="upperRoman"/>
      <w:lvlText w:val="%1."/>
      <w:lvlJc w:val="left"/>
      <w:pPr>
        <w:ind w:left="1080" w:hanging="72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FEF22B6"/>
    <w:multiLevelType w:val="hybridMultilevel"/>
    <w:tmpl w:val="CCF0CE32"/>
    <w:lvl w:ilvl="0" w:tplc="513836FC">
      <w:start w:val="1"/>
      <w:numFmt w:val="decimal"/>
      <w:lvlText w:val="%1."/>
      <w:lvlJc w:val="left"/>
      <w:pPr>
        <w:tabs>
          <w:tab w:val="num" w:pos="720"/>
        </w:tabs>
        <w:ind w:left="720" w:hanging="360"/>
      </w:pPr>
      <w:rPr>
        <w:rFonts w:hint="default"/>
        <w:b/>
        <w:i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4">
    <w:nsid w:val="616E7984"/>
    <w:multiLevelType w:val="hybridMultilevel"/>
    <w:tmpl w:val="8508FB02"/>
    <w:lvl w:ilvl="0" w:tplc="29A4DAA4">
      <w:start w:val="1"/>
      <w:numFmt w:val="upperRoman"/>
      <w:lvlText w:val="%1."/>
      <w:lvlJc w:val="left"/>
      <w:pPr>
        <w:ind w:left="1080" w:hanging="72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3346F12"/>
    <w:multiLevelType w:val="hybridMultilevel"/>
    <w:tmpl w:val="DD1E7C86"/>
    <w:lvl w:ilvl="0" w:tplc="95962482">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732059"/>
    <w:multiLevelType w:val="hybridMultilevel"/>
    <w:tmpl w:val="9F70FCB8"/>
    <w:lvl w:ilvl="0" w:tplc="79D8DB0A">
      <w:start w:val="2"/>
      <w:numFmt w:val="lowerLetter"/>
      <w:lvlText w:val="(%1)"/>
      <w:lvlJc w:val="left"/>
      <w:pPr>
        <w:ind w:left="927" w:hanging="360"/>
      </w:pPr>
      <w:rPr>
        <w:rFonts w:cs="Times New Roman"/>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num w:numId="1">
    <w:abstractNumId w:val="13"/>
  </w:num>
  <w:num w:numId="2">
    <w:abstractNumId w:val="6"/>
  </w:num>
  <w:num w:numId="3">
    <w:abstractNumId w:val="3"/>
  </w:num>
  <w:num w:numId="4">
    <w:abstractNumId w:val="10"/>
  </w:num>
  <w:num w:numId="5">
    <w:abstractNumId w:val="5"/>
  </w:num>
  <w:num w:numId="6">
    <w:abstractNumId w:val="15"/>
  </w:num>
  <w:num w:numId="7">
    <w:abstractNumId w:val="8"/>
  </w:num>
  <w:num w:numId="8">
    <w:abstractNumId w:val="11"/>
  </w:num>
  <w:num w:numId="9">
    <w:abstractNumId w:val="4"/>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2"/>
  </w:num>
  <w:num w:numId="16">
    <w:abstractNumId w:val="9"/>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attachedTemplate r:id="rId1"/>
  <w:stylePaneFormatFilter w:val="3F01"/>
  <w:defaultTabStop w:val="720"/>
  <w:drawingGridHorizontalSpacing w:val="120"/>
  <w:displayHorizontalDrawingGridEvery w:val="2"/>
  <w:characterSpacingControl w:val="doNotCompress"/>
  <w:hdrShapeDefaults>
    <o:shapedefaults v:ext="edit" spidmax="116738"/>
  </w:hdrShapeDefaults>
  <w:footnotePr>
    <w:footnote w:id="-1"/>
    <w:footnote w:id="0"/>
  </w:footnotePr>
  <w:endnotePr>
    <w:endnote w:id="-1"/>
    <w:endnote w:id="0"/>
  </w:endnotePr>
  <w:compat/>
  <w:rsids>
    <w:rsidRoot w:val="00363059"/>
    <w:rsid w:val="00000259"/>
    <w:rsid w:val="0000046B"/>
    <w:rsid w:val="000025DD"/>
    <w:rsid w:val="00002C5F"/>
    <w:rsid w:val="00003212"/>
    <w:rsid w:val="000039FE"/>
    <w:rsid w:val="000044F0"/>
    <w:rsid w:val="00005039"/>
    <w:rsid w:val="00005FF1"/>
    <w:rsid w:val="00006093"/>
    <w:rsid w:val="000062BE"/>
    <w:rsid w:val="00007F40"/>
    <w:rsid w:val="00012799"/>
    <w:rsid w:val="000133F3"/>
    <w:rsid w:val="0001505F"/>
    <w:rsid w:val="00015D4B"/>
    <w:rsid w:val="00016930"/>
    <w:rsid w:val="0001727D"/>
    <w:rsid w:val="00020266"/>
    <w:rsid w:val="000210BA"/>
    <w:rsid w:val="0002207D"/>
    <w:rsid w:val="0002215F"/>
    <w:rsid w:val="00022867"/>
    <w:rsid w:val="00022BFB"/>
    <w:rsid w:val="00022DE2"/>
    <w:rsid w:val="00026B50"/>
    <w:rsid w:val="000304CD"/>
    <w:rsid w:val="00030AF0"/>
    <w:rsid w:val="00032A23"/>
    <w:rsid w:val="00033044"/>
    <w:rsid w:val="000342D7"/>
    <w:rsid w:val="00036639"/>
    <w:rsid w:val="00036CE5"/>
    <w:rsid w:val="00037314"/>
    <w:rsid w:val="0003734B"/>
    <w:rsid w:val="0004033C"/>
    <w:rsid w:val="000426AF"/>
    <w:rsid w:val="000429C9"/>
    <w:rsid w:val="00045795"/>
    <w:rsid w:val="00046A6A"/>
    <w:rsid w:val="0005027E"/>
    <w:rsid w:val="0005305C"/>
    <w:rsid w:val="000540C1"/>
    <w:rsid w:val="00057013"/>
    <w:rsid w:val="00060A59"/>
    <w:rsid w:val="00061C7C"/>
    <w:rsid w:val="000626B1"/>
    <w:rsid w:val="00062E5A"/>
    <w:rsid w:val="00065129"/>
    <w:rsid w:val="00067EBA"/>
    <w:rsid w:val="00071F52"/>
    <w:rsid w:val="0007223D"/>
    <w:rsid w:val="000738E8"/>
    <w:rsid w:val="000755CA"/>
    <w:rsid w:val="00080B21"/>
    <w:rsid w:val="00080FFC"/>
    <w:rsid w:val="00082E32"/>
    <w:rsid w:val="00083366"/>
    <w:rsid w:val="00083F86"/>
    <w:rsid w:val="00084FAC"/>
    <w:rsid w:val="00086DC9"/>
    <w:rsid w:val="0009218E"/>
    <w:rsid w:val="0009220D"/>
    <w:rsid w:val="000923EF"/>
    <w:rsid w:val="00094A8B"/>
    <w:rsid w:val="000A076F"/>
    <w:rsid w:val="000A0E7C"/>
    <w:rsid w:val="000A113D"/>
    <w:rsid w:val="000A1604"/>
    <w:rsid w:val="000A3CA9"/>
    <w:rsid w:val="000A5160"/>
    <w:rsid w:val="000A65A9"/>
    <w:rsid w:val="000A6897"/>
    <w:rsid w:val="000B3CA4"/>
    <w:rsid w:val="000B3CD2"/>
    <w:rsid w:val="000B4528"/>
    <w:rsid w:val="000B7383"/>
    <w:rsid w:val="000C2784"/>
    <w:rsid w:val="000C375D"/>
    <w:rsid w:val="000C50DF"/>
    <w:rsid w:val="000C52F4"/>
    <w:rsid w:val="000C7153"/>
    <w:rsid w:val="000D0A01"/>
    <w:rsid w:val="000D1E1C"/>
    <w:rsid w:val="000D30A7"/>
    <w:rsid w:val="000D3C2D"/>
    <w:rsid w:val="000E1D21"/>
    <w:rsid w:val="000E1E08"/>
    <w:rsid w:val="000E2A60"/>
    <w:rsid w:val="000E3093"/>
    <w:rsid w:val="000F0192"/>
    <w:rsid w:val="000F0D18"/>
    <w:rsid w:val="000F32A1"/>
    <w:rsid w:val="000F5E56"/>
    <w:rsid w:val="000F7043"/>
    <w:rsid w:val="000F7B04"/>
    <w:rsid w:val="000F7C4C"/>
    <w:rsid w:val="000F7F51"/>
    <w:rsid w:val="00100CC5"/>
    <w:rsid w:val="001023EB"/>
    <w:rsid w:val="00103F50"/>
    <w:rsid w:val="00104E4C"/>
    <w:rsid w:val="00107149"/>
    <w:rsid w:val="00107D81"/>
    <w:rsid w:val="00111911"/>
    <w:rsid w:val="00115DF7"/>
    <w:rsid w:val="001174C9"/>
    <w:rsid w:val="001177DC"/>
    <w:rsid w:val="00120AED"/>
    <w:rsid w:val="00127614"/>
    <w:rsid w:val="0013272B"/>
    <w:rsid w:val="00135439"/>
    <w:rsid w:val="0014049D"/>
    <w:rsid w:val="001404DE"/>
    <w:rsid w:val="001417CC"/>
    <w:rsid w:val="00141AE8"/>
    <w:rsid w:val="001451BE"/>
    <w:rsid w:val="00145E86"/>
    <w:rsid w:val="00151B5F"/>
    <w:rsid w:val="00152AB4"/>
    <w:rsid w:val="00153702"/>
    <w:rsid w:val="00153C7D"/>
    <w:rsid w:val="00157AB0"/>
    <w:rsid w:val="00157CFE"/>
    <w:rsid w:val="001636FB"/>
    <w:rsid w:val="00164C3D"/>
    <w:rsid w:val="001659A1"/>
    <w:rsid w:val="00170788"/>
    <w:rsid w:val="00170A32"/>
    <w:rsid w:val="00171677"/>
    <w:rsid w:val="00174AFA"/>
    <w:rsid w:val="00175D55"/>
    <w:rsid w:val="001772BE"/>
    <w:rsid w:val="001825B3"/>
    <w:rsid w:val="001857C4"/>
    <w:rsid w:val="00187DBA"/>
    <w:rsid w:val="0019065E"/>
    <w:rsid w:val="00191490"/>
    <w:rsid w:val="00192BA1"/>
    <w:rsid w:val="001941B0"/>
    <w:rsid w:val="0019461D"/>
    <w:rsid w:val="00194682"/>
    <w:rsid w:val="00196F88"/>
    <w:rsid w:val="001976ED"/>
    <w:rsid w:val="001A1A15"/>
    <w:rsid w:val="001A2ADE"/>
    <w:rsid w:val="001A4A5A"/>
    <w:rsid w:val="001B2A04"/>
    <w:rsid w:val="001B2C93"/>
    <w:rsid w:val="001B449D"/>
    <w:rsid w:val="001C12B0"/>
    <w:rsid w:val="001C1ECB"/>
    <w:rsid w:val="001C63EB"/>
    <w:rsid w:val="001C7C6D"/>
    <w:rsid w:val="001C7FC3"/>
    <w:rsid w:val="001D22E8"/>
    <w:rsid w:val="001D3759"/>
    <w:rsid w:val="001D4453"/>
    <w:rsid w:val="001D62BD"/>
    <w:rsid w:val="001D7539"/>
    <w:rsid w:val="001E114C"/>
    <w:rsid w:val="001E20DE"/>
    <w:rsid w:val="001E3331"/>
    <w:rsid w:val="001E375C"/>
    <w:rsid w:val="001E4ED7"/>
    <w:rsid w:val="001E5611"/>
    <w:rsid w:val="001F057D"/>
    <w:rsid w:val="001F3CB9"/>
    <w:rsid w:val="001F44B9"/>
    <w:rsid w:val="001F4AAA"/>
    <w:rsid w:val="001F5FC3"/>
    <w:rsid w:val="002004AB"/>
    <w:rsid w:val="00200F04"/>
    <w:rsid w:val="00201870"/>
    <w:rsid w:val="00201FC9"/>
    <w:rsid w:val="0020432A"/>
    <w:rsid w:val="00204834"/>
    <w:rsid w:val="00204F9E"/>
    <w:rsid w:val="00214CFD"/>
    <w:rsid w:val="0021602A"/>
    <w:rsid w:val="002177B2"/>
    <w:rsid w:val="00223170"/>
    <w:rsid w:val="00224359"/>
    <w:rsid w:val="002272E6"/>
    <w:rsid w:val="00234217"/>
    <w:rsid w:val="0023427D"/>
    <w:rsid w:val="00234A19"/>
    <w:rsid w:val="00235771"/>
    <w:rsid w:val="002362DF"/>
    <w:rsid w:val="00240A6E"/>
    <w:rsid w:val="00240EDB"/>
    <w:rsid w:val="00241763"/>
    <w:rsid w:val="00242216"/>
    <w:rsid w:val="00242A59"/>
    <w:rsid w:val="002431F8"/>
    <w:rsid w:val="00246311"/>
    <w:rsid w:val="00247665"/>
    <w:rsid w:val="0025011F"/>
    <w:rsid w:val="00252C4E"/>
    <w:rsid w:val="00254ADF"/>
    <w:rsid w:val="00257B99"/>
    <w:rsid w:val="002614FD"/>
    <w:rsid w:val="00261C5B"/>
    <w:rsid w:val="002631A8"/>
    <w:rsid w:val="00265721"/>
    <w:rsid w:val="002665E7"/>
    <w:rsid w:val="00273878"/>
    <w:rsid w:val="00273CC6"/>
    <w:rsid w:val="00273F25"/>
    <w:rsid w:val="00275628"/>
    <w:rsid w:val="00277A5A"/>
    <w:rsid w:val="00277FD7"/>
    <w:rsid w:val="00283D10"/>
    <w:rsid w:val="00286757"/>
    <w:rsid w:val="0029042A"/>
    <w:rsid w:val="00292412"/>
    <w:rsid w:val="00292D9E"/>
    <w:rsid w:val="00294382"/>
    <w:rsid w:val="002969A9"/>
    <w:rsid w:val="00297483"/>
    <w:rsid w:val="00297EB8"/>
    <w:rsid w:val="002A02DC"/>
    <w:rsid w:val="002A03AA"/>
    <w:rsid w:val="002A0EAA"/>
    <w:rsid w:val="002A4264"/>
    <w:rsid w:val="002A45BD"/>
    <w:rsid w:val="002A5F65"/>
    <w:rsid w:val="002A69EA"/>
    <w:rsid w:val="002A7D71"/>
    <w:rsid w:val="002A7E39"/>
    <w:rsid w:val="002A7FA5"/>
    <w:rsid w:val="002B129B"/>
    <w:rsid w:val="002B1BE7"/>
    <w:rsid w:val="002B2AC7"/>
    <w:rsid w:val="002B3148"/>
    <w:rsid w:val="002B4936"/>
    <w:rsid w:val="002B4B03"/>
    <w:rsid w:val="002C09D9"/>
    <w:rsid w:val="002C1963"/>
    <w:rsid w:val="002C1987"/>
    <w:rsid w:val="002C3D22"/>
    <w:rsid w:val="002D0BA8"/>
    <w:rsid w:val="002D20AB"/>
    <w:rsid w:val="002D378A"/>
    <w:rsid w:val="002D3E5C"/>
    <w:rsid w:val="002E24FE"/>
    <w:rsid w:val="002E59CE"/>
    <w:rsid w:val="002E6B59"/>
    <w:rsid w:val="002F0811"/>
    <w:rsid w:val="002F19D0"/>
    <w:rsid w:val="002F3E47"/>
    <w:rsid w:val="002F6C74"/>
    <w:rsid w:val="002F6E9A"/>
    <w:rsid w:val="0030129E"/>
    <w:rsid w:val="00301423"/>
    <w:rsid w:val="00302C9E"/>
    <w:rsid w:val="0030307F"/>
    <w:rsid w:val="003074D2"/>
    <w:rsid w:val="00307E2E"/>
    <w:rsid w:val="0031302A"/>
    <w:rsid w:val="00313DAB"/>
    <w:rsid w:val="00313DE3"/>
    <w:rsid w:val="00314B84"/>
    <w:rsid w:val="00317B8B"/>
    <w:rsid w:val="0032310F"/>
    <w:rsid w:val="00325193"/>
    <w:rsid w:val="00332586"/>
    <w:rsid w:val="00333CFC"/>
    <w:rsid w:val="00335366"/>
    <w:rsid w:val="00335426"/>
    <w:rsid w:val="0033612C"/>
    <w:rsid w:val="0033765F"/>
    <w:rsid w:val="00340ADF"/>
    <w:rsid w:val="0034113D"/>
    <w:rsid w:val="00342E8B"/>
    <w:rsid w:val="00343735"/>
    <w:rsid w:val="00345191"/>
    <w:rsid w:val="0034550E"/>
    <w:rsid w:val="00347262"/>
    <w:rsid w:val="00350EA7"/>
    <w:rsid w:val="0035358B"/>
    <w:rsid w:val="0035517A"/>
    <w:rsid w:val="003564BD"/>
    <w:rsid w:val="00363059"/>
    <w:rsid w:val="00363FAA"/>
    <w:rsid w:val="003663DA"/>
    <w:rsid w:val="0036673D"/>
    <w:rsid w:val="0036705C"/>
    <w:rsid w:val="00367574"/>
    <w:rsid w:val="003708E1"/>
    <w:rsid w:val="003720E5"/>
    <w:rsid w:val="003731AD"/>
    <w:rsid w:val="00373DFA"/>
    <w:rsid w:val="0037526A"/>
    <w:rsid w:val="00380A8C"/>
    <w:rsid w:val="00381CC4"/>
    <w:rsid w:val="00382B61"/>
    <w:rsid w:val="0038518C"/>
    <w:rsid w:val="00385A04"/>
    <w:rsid w:val="00387AA6"/>
    <w:rsid w:val="0039015C"/>
    <w:rsid w:val="00390F3B"/>
    <w:rsid w:val="0039154A"/>
    <w:rsid w:val="00393D3C"/>
    <w:rsid w:val="00397506"/>
    <w:rsid w:val="003A02F2"/>
    <w:rsid w:val="003A08A0"/>
    <w:rsid w:val="003A0C00"/>
    <w:rsid w:val="003A2926"/>
    <w:rsid w:val="003A35D5"/>
    <w:rsid w:val="003A6698"/>
    <w:rsid w:val="003B03FA"/>
    <w:rsid w:val="003B24D9"/>
    <w:rsid w:val="003B3B98"/>
    <w:rsid w:val="003B6D0E"/>
    <w:rsid w:val="003B7676"/>
    <w:rsid w:val="003C1FBA"/>
    <w:rsid w:val="003C25F0"/>
    <w:rsid w:val="003C316B"/>
    <w:rsid w:val="003C609F"/>
    <w:rsid w:val="003D2374"/>
    <w:rsid w:val="003D24B3"/>
    <w:rsid w:val="003D4D3A"/>
    <w:rsid w:val="003D52CD"/>
    <w:rsid w:val="003D5ACF"/>
    <w:rsid w:val="003E2102"/>
    <w:rsid w:val="003F102A"/>
    <w:rsid w:val="003F1C64"/>
    <w:rsid w:val="003F219F"/>
    <w:rsid w:val="003F2B66"/>
    <w:rsid w:val="003F32AE"/>
    <w:rsid w:val="003F4172"/>
    <w:rsid w:val="003F76B5"/>
    <w:rsid w:val="004000A2"/>
    <w:rsid w:val="00400D79"/>
    <w:rsid w:val="004015FF"/>
    <w:rsid w:val="004020E4"/>
    <w:rsid w:val="00403E93"/>
    <w:rsid w:val="00415139"/>
    <w:rsid w:val="00416A59"/>
    <w:rsid w:val="00416BE4"/>
    <w:rsid w:val="00420EE5"/>
    <w:rsid w:val="00422D1B"/>
    <w:rsid w:val="0042554D"/>
    <w:rsid w:val="0042636B"/>
    <w:rsid w:val="00431BFE"/>
    <w:rsid w:val="00433F91"/>
    <w:rsid w:val="0043787A"/>
    <w:rsid w:val="004427D9"/>
    <w:rsid w:val="00442A70"/>
    <w:rsid w:val="0044409A"/>
    <w:rsid w:val="00446015"/>
    <w:rsid w:val="004475F5"/>
    <w:rsid w:val="00447663"/>
    <w:rsid w:val="00447E45"/>
    <w:rsid w:val="00452099"/>
    <w:rsid w:val="004527DD"/>
    <w:rsid w:val="0045762B"/>
    <w:rsid w:val="0045797A"/>
    <w:rsid w:val="0046004D"/>
    <w:rsid w:val="00462570"/>
    <w:rsid w:val="00465FA0"/>
    <w:rsid w:val="00467E90"/>
    <w:rsid w:val="004701DA"/>
    <w:rsid w:val="004734FD"/>
    <w:rsid w:val="00473865"/>
    <w:rsid w:val="00473A6F"/>
    <w:rsid w:val="0047550E"/>
    <w:rsid w:val="0048260A"/>
    <w:rsid w:val="00483E19"/>
    <w:rsid w:val="0048539A"/>
    <w:rsid w:val="00486436"/>
    <w:rsid w:val="0048761F"/>
    <w:rsid w:val="00487B38"/>
    <w:rsid w:val="004904AA"/>
    <w:rsid w:val="004909F1"/>
    <w:rsid w:val="004918E3"/>
    <w:rsid w:val="004925A5"/>
    <w:rsid w:val="00494856"/>
    <w:rsid w:val="00495E50"/>
    <w:rsid w:val="00497DCE"/>
    <w:rsid w:val="00497F7C"/>
    <w:rsid w:val="004A0298"/>
    <w:rsid w:val="004A1423"/>
    <w:rsid w:val="004A18C8"/>
    <w:rsid w:val="004A3EF6"/>
    <w:rsid w:val="004A55C1"/>
    <w:rsid w:val="004A5E47"/>
    <w:rsid w:val="004A65E1"/>
    <w:rsid w:val="004A6C0D"/>
    <w:rsid w:val="004B0A23"/>
    <w:rsid w:val="004B2574"/>
    <w:rsid w:val="004C1761"/>
    <w:rsid w:val="004C4754"/>
    <w:rsid w:val="004C4D07"/>
    <w:rsid w:val="004C5C57"/>
    <w:rsid w:val="004D0A6F"/>
    <w:rsid w:val="004D1E29"/>
    <w:rsid w:val="004D5673"/>
    <w:rsid w:val="004D6991"/>
    <w:rsid w:val="004D767E"/>
    <w:rsid w:val="004E10E9"/>
    <w:rsid w:val="004E36DC"/>
    <w:rsid w:val="004F0ED0"/>
    <w:rsid w:val="004F22AA"/>
    <w:rsid w:val="004F279D"/>
    <w:rsid w:val="004F3EB6"/>
    <w:rsid w:val="004F73D9"/>
    <w:rsid w:val="00500A42"/>
    <w:rsid w:val="0050410B"/>
    <w:rsid w:val="005041F1"/>
    <w:rsid w:val="005111AA"/>
    <w:rsid w:val="00511318"/>
    <w:rsid w:val="005119D3"/>
    <w:rsid w:val="00514C4F"/>
    <w:rsid w:val="00515DDC"/>
    <w:rsid w:val="00521EB8"/>
    <w:rsid w:val="00522C5A"/>
    <w:rsid w:val="0052445F"/>
    <w:rsid w:val="00526559"/>
    <w:rsid w:val="005311CE"/>
    <w:rsid w:val="005318BC"/>
    <w:rsid w:val="005319EE"/>
    <w:rsid w:val="0053760E"/>
    <w:rsid w:val="00540247"/>
    <w:rsid w:val="00541FD7"/>
    <w:rsid w:val="00545705"/>
    <w:rsid w:val="00546A9C"/>
    <w:rsid w:val="005472E5"/>
    <w:rsid w:val="0055002E"/>
    <w:rsid w:val="00551669"/>
    <w:rsid w:val="00551B82"/>
    <w:rsid w:val="00551C27"/>
    <w:rsid w:val="00554F8E"/>
    <w:rsid w:val="0055597C"/>
    <w:rsid w:val="00555DF3"/>
    <w:rsid w:val="005615CE"/>
    <w:rsid w:val="00561A92"/>
    <w:rsid w:val="00567CDB"/>
    <w:rsid w:val="00567DDB"/>
    <w:rsid w:val="0057056A"/>
    <w:rsid w:val="00570F8B"/>
    <w:rsid w:val="00572360"/>
    <w:rsid w:val="00573762"/>
    <w:rsid w:val="00573A51"/>
    <w:rsid w:val="00574F0F"/>
    <w:rsid w:val="005757B9"/>
    <w:rsid w:val="00576BC4"/>
    <w:rsid w:val="00580CC2"/>
    <w:rsid w:val="005821BB"/>
    <w:rsid w:val="005825B2"/>
    <w:rsid w:val="00583FA4"/>
    <w:rsid w:val="005841C1"/>
    <w:rsid w:val="005858CD"/>
    <w:rsid w:val="00585C63"/>
    <w:rsid w:val="0058632D"/>
    <w:rsid w:val="0058696A"/>
    <w:rsid w:val="005869EC"/>
    <w:rsid w:val="005872B1"/>
    <w:rsid w:val="0058786A"/>
    <w:rsid w:val="00590DE4"/>
    <w:rsid w:val="00591570"/>
    <w:rsid w:val="00592704"/>
    <w:rsid w:val="00592C22"/>
    <w:rsid w:val="0059601F"/>
    <w:rsid w:val="005A167F"/>
    <w:rsid w:val="005A1BFF"/>
    <w:rsid w:val="005A32B3"/>
    <w:rsid w:val="005A37FF"/>
    <w:rsid w:val="005A382D"/>
    <w:rsid w:val="005A3B42"/>
    <w:rsid w:val="005A4B07"/>
    <w:rsid w:val="005A6F3F"/>
    <w:rsid w:val="005A73F8"/>
    <w:rsid w:val="005A753F"/>
    <w:rsid w:val="005B1B7B"/>
    <w:rsid w:val="005B1C52"/>
    <w:rsid w:val="005B6305"/>
    <w:rsid w:val="005B6695"/>
    <w:rsid w:val="005C21A2"/>
    <w:rsid w:val="005C35AE"/>
    <w:rsid w:val="005C477A"/>
    <w:rsid w:val="005C7EE2"/>
    <w:rsid w:val="005D3B1F"/>
    <w:rsid w:val="005D6F19"/>
    <w:rsid w:val="005E0B32"/>
    <w:rsid w:val="005E34D5"/>
    <w:rsid w:val="005E3BF5"/>
    <w:rsid w:val="005E4EAF"/>
    <w:rsid w:val="005E7AA0"/>
    <w:rsid w:val="005F0282"/>
    <w:rsid w:val="005F0383"/>
    <w:rsid w:val="005F268A"/>
    <w:rsid w:val="005F7427"/>
    <w:rsid w:val="00601FB9"/>
    <w:rsid w:val="00602968"/>
    <w:rsid w:val="00603EEF"/>
    <w:rsid w:val="00605090"/>
    <w:rsid w:val="006057B3"/>
    <w:rsid w:val="00605F37"/>
    <w:rsid w:val="006062FB"/>
    <w:rsid w:val="00606B8C"/>
    <w:rsid w:val="00607655"/>
    <w:rsid w:val="00607F4B"/>
    <w:rsid w:val="00611398"/>
    <w:rsid w:val="0061213D"/>
    <w:rsid w:val="00615192"/>
    <w:rsid w:val="00620B34"/>
    <w:rsid w:val="00620F91"/>
    <w:rsid w:val="00622338"/>
    <w:rsid w:val="00625056"/>
    <w:rsid w:val="00625EDC"/>
    <w:rsid w:val="00626DC9"/>
    <w:rsid w:val="006272D9"/>
    <w:rsid w:val="00627BB3"/>
    <w:rsid w:val="0063055F"/>
    <w:rsid w:val="00631586"/>
    <w:rsid w:val="006318D7"/>
    <w:rsid w:val="00631B16"/>
    <w:rsid w:val="00632A60"/>
    <w:rsid w:val="00632AA7"/>
    <w:rsid w:val="006333E7"/>
    <w:rsid w:val="00633D07"/>
    <w:rsid w:val="00633F26"/>
    <w:rsid w:val="00634680"/>
    <w:rsid w:val="00634A54"/>
    <w:rsid w:val="00635295"/>
    <w:rsid w:val="006357E3"/>
    <w:rsid w:val="006462F1"/>
    <w:rsid w:val="00646DAF"/>
    <w:rsid w:val="006471D6"/>
    <w:rsid w:val="0064739F"/>
    <w:rsid w:val="00650018"/>
    <w:rsid w:val="006512E3"/>
    <w:rsid w:val="006516CC"/>
    <w:rsid w:val="0065468A"/>
    <w:rsid w:val="006557C5"/>
    <w:rsid w:val="006571F7"/>
    <w:rsid w:val="006575D1"/>
    <w:rsid w:val="006577F4"/>
    <w:rsid w:val="0066164A"/>
    <w:rsid w:val="00663968"/>
    <w:rsid w:val="006701AD"/>
    <w:rsid w:val="00670CB2"/>
    <w:rsid w:val="0067278A"/>
    <w:rsid w:val="00672917"/>
    <w:rsid w:val="006754E6"/>
    <w:rsid w:val="00681B1C"/>
    <w:rsid w:val="0068330C"/>
    <w:rsid w:val="00683ABD"/>
    <w:rsid w:val="00685635"/>
    <w:rsid w:val="00686870"/>
    <w:rsid w:val="006871BA"/>
    <w:rsid w:val="00687479"/>
    <w:rsid w:val="00687D9B"/>
    <w:rsid w:val="00692B2E"/>
    <w:rsid w:val="006947A1"/>
    <w:rsid w:val="00694DD7"/>
    <w:rsid w:val="006A28D0"/>
    <w:rsid w:val="006A5E47"/>
    <w:rsid w:val="006B11D8"/>
    <w:rsid w:val="006B1E04"/>
    <w:rsid w:val="006B1EB2"/>
    <w:rsid w:val="006B2557"/>
    <w:rsid w:val="006B71AC"/>
    <w:rsid w:val="006B7C33"/>
    <w:rsid w:val="006C0B97"/>
    <w:rsid w:val="006C0D9B"/>
    <w:rsid w:val="006C216C"/>
    <w:rsid w:val="006C3D11"/>
    <w:rsid w:val="006D0E1E"/>
    <w:rsid w:val="006D40B3"/>
    <w:rsid w:val="006D50EF"/>
    <w:rsid w:val="006D5D66"/>
    <w:rsid w:val="006D6B4E"/>
    <w:rsid w:val="006D7ED6"/>
    <w:rsid w:val="006E0F64"/>
    <w:rsid w:val="006E6678"/>
    <w:rsid w:val="006E6883"/>
    <w:rsid w:val="006E698E"/>
    <w:rsid w:val="006E768A"/>
    <w:rsid w:val="006F0CCB"/>
    <w:rsid w:val="006F103F"/>
    <w:rsid w:val="006F16EA"/>
    <w:rsid w:val="006F4C79"/>
    <w:rsid w:val="006F67FD"/>
    <w:rsid w:val="00701782"/>
    <w:rsid w:val="00702355"/>
    <w:rsid w:val="0070420C"/>
    <w:rsid w:val="0070496F"/>
    <w:rsid w:val="007058EC"/>
    <w:rsid w:val="007120CB"/>
    <w:rsid w:val="00712AF5"/>
    <w:rsid w:val="00716EB8"/>
    <w:rsid w:val="007211B8"/>
    <w:rsid w:val="007217DD"/>
    <w:rsid w:val="007217DE"/>
    <w:rsid w:val="007228ED"/>
    <w:rsid w:val="00724AA4"/>
    <w:rsid w:val="007270B6"/>
    <w:rsid w:val="00727C6A"/>
    <w:rsid w:val="00730136"/>
    <w:rsid w:val="0073483F"/>
    <w:rsid w:val="0073556F"/>
    <w:rsid w:val="0073736A"/>
    <w:rsid w:val="00746905"/>
    <w:rsid w:val="00746B6E"/>
    <w:rsid w:val="00750835"/>
    <w:rsid w:val="00755DBD"/>
    <w:rsid w:val="007567C8"/>
    <w:rsid w:val="00756B27"/>
    <w:rsid w:val="007570AE"/>
    <w:rsid w:val="007576D4"/>
    <w:rsid w:val="00760398"/>
    <w:rsid w:val="0076083F"/>
    <w:rsid w:val="0076215C"/>
    <w:rsid w:val="007635BD"/>
    <w:rsid w:val="00764C29"/>
    <w:rsid w:val="007669A4"/>
    <w:rsid w:val="0077006D"/>
    <w:rsid w:val="007705CC"/>
    <w:rsid w:val="00770AF9"/>
    <w:rsid w:val="007725EF"/>
    <w:rsid w:val="00773BF3"/>
    <w:rsid w:val="00774D4F"/>
    <w:rsid w:val="00775250"/>
    <w:rsid w:val="007752C8"/>
    <w:rsid w:val="00775571"/>
    <w:rsid w:val="007810FF"/>
    <w:rsid w:val="00784C83"/>
    <w:rsid w:val="0079092E"/>
    <w:rsid w:val="0079106E"/>
    <w:rsid w:val="00791120"/>
    <w:rsid w:val="007925FC"/>
    <w:rsid w:val="00794FA2"/>
    <w:rsid w:val="00796998"/>
    <w:rsid w:val="007979AB"/>
    <w:rsid w:val="007A299C"/>
    <w:rsid w:val="007A3E10"/>
    <w:rsid w:val="007A62A5"/>
    <w:rsid w:val="007C287C"/>
    <w:rsid w:val="007C6787"/>
    <w:rsid w:val="007C6CD2"/>
    <w:rsid w:val="007D0F1C"/>
    <w:rsid w:val="007D3508"/>
    <w:rsid w:val="007D558A"/>
    <w:rsid w:val="007D59B2"/>
    <w:rsid w:val="007D65E4"/>
    <w:rsid w:val="007E00AD"/>
    <w:rsid w:val="007E1067"/>
    <w:rsid w:val="007E1C21"/>
    <w:rsid w:val="007E353C"/>
    <w:rsid w:val="007E6BC7"/>
    <w:rsid w:val="007E6BD2"/>
    <w:rsid w:val="007F04DE"/>
    <w:rsid w:val="007F317F"/>
    <w:rsid w:val="007F354F"/>
    <w:rsid w:val="007F47B7"/>
    <w:rsid w:val="007F6B25"/>
    <w:rsid w:val="0080251E"/>
    <w:rsid w:val="00802AB4"/>
    <w:rsid w:val="00802DD5"/>
    <w:rsid w:val="00802F81"/>
    <w:rsid w:val="0080327D"/>
    <w:rsid w:val="008035E0"/>
    <w:rsid w:val="008049A6"/>
    <w:rsid w:val="0080636D"/>
    <w:rsid w:val="00810121"/>
    <w:rsid w:val="0081301D"/>
    <w:rsid w:val="00813F6E"/>
    <w:rsid w:val="008207A9"/>
    <w:rsid w:val="008218D1"/>
    <w:rsid w:val="00825FB1"/>
    <w:rsid w:val="008274C0"/>
    <w:rsid w:val="0083034F"/>
    <w:rsid w:val="00831956"/>
    <w:rsid w:val="008321E4"/>
    <w:rsid w:val="00832DF5"/>
    <w:rsid w:val="00837D83"/>
    <w:rsid w:val="008404E2"/>
    <w:rsid w:val="008445FA"/>
    <w:rsid w:val="00846086"/>
    <w:rsid w:val="00846F62"/>
    <w:rsid w:val="00847994"/>
    <w:rsid w:val="00852E1D"/>
    <w:rsid w:val="008625A5"/>
    <w:rsid w:val="008652F3"/>
    <w:rsid w:val="00871F0C"/>
    <w:rsid w:val="00872C98"/>
    <w:rsid w:val="00876618"/>
    <w:rsid w:val="00876A3D"/>
    <w:rsid w:val="0088308A"/>
    <w:rsid w:val="0088482D"/>
    <w:rsid w:val="00884E94"/>
    <w:rsid w:val="00885CB6"/>
    <w:rsid w:val="00885DF3"/>
    <w:rsid w:val="008869A6"/>
    <w:rsid w:val="008875C8"/>
    <w:rsid w:val="0089513C"/>
    <w:rsid w:val="00896BC6"/>
    <w:rsid w:val="0089739E"/>
    <w:rsid w:val="008A223D"/>
    <w:rsid w:val="008A4CB9"/>
    <w:rsid w:val="008A6CF3"/>
    <w:rsid w:val="008A74D7"/>
    <w:rsid w:val="008B004A"/>
    <w:rsid w:val="008C045E"/>
    <w:rsid w:val="008C19DB"/>
    <w:rsid w:val="008C1F25"/>
    <w:rsid w:val="008C4D46"/>
    <w:rsid w:val="008C5486"/>
    <w:rsid w:val="008C74CE"/>
    <w:rsid w:val="008D293B"/>
    <w:rsid w:val="008D4B70"/>
    <w:rsid w:val="008D7B6B"/>
    <w:rsid w:val="008E0DE2"/>
    <w:rsid w:val="008E1880"/>
    <w:rsid w:val="008E1C18"/>
    <w:rsid w:val="008E2C73"/>
    <w:rsid w:val="008E4470"/>
    <w:rsid w:val="008E53B1"/>
    <w:rsid w:val="008E6057"/>
    <w:rsid w:val="008E6CC1"/>
    <w:rsid w:val="008F0CAF"/>
    <w:rsid w:val="008F21D8"/>
    <w:rsid w:val="008F24C1"/>
    <w:rsid w:val="008F468E"/>
    <w:rsid w:val="008F480F"/>
    <w:rsid w:val="008F5238"/>
    <w:rsid w:val="00902185"/>
    <w:rsid w:val="0090407B"/>
    <w:rsid w:val="009068C5"/>
    <w:rsid w:val="00907E7F"/>
    <w:rsid w:val="00917709"/>
    <w:rsid w:val="009207C8"/>
    <w:rsid w:val="009212FA"/>
    <w:rsid w:val="00921544"/>
    <w:rsid w:val="009223EA"/>
    <w:rsid w:val="00923310"/>
    <w:rsid w:val="009244F6"/>
    <w:rsid w:val="00926E34"/>
    <w:rsid w:val="009334EC"/>
    <w:rsid w:val="0093463D"/>
    <w:rsid w:val="00935485"/>
    <w:rsid w:val="00937EA0"/>
    <w:rsid w:val="00941A5F"/>
    <w:rsid w:val="0094416F"/>
    <w:rsid w:val="00944C4B"/>
    <w:rsid w:val="00945346"/>
    <w:rsid w:val="00945BAA"/>
    <w:rsid w:val="00945CFE"/>
    <w:rsid w:val="00945E19"/>
    <w:rsid w:val="0095004D"/>
    <w:rsid w:val="0095144C"/>
    <w:rsid w:val="0095239E"/>
    <w:rsid w:val="00954BDA"/>
    <w:rsid w:val="00957DEB"/>
    <w:rsid w:val="00960B9A"/>
    <w:rsid w:val="009629BE"/>
    <w:rsid w:val="00965FDA"/>
    <w:rsid w:val="0097562A"/>
    <w:rsid w:val="00976503"/>
    <w:rsid w:val="0097685B"/>
    <w:rsid w:val="00976C95"/>
    <w:rsid w:val="00977103"/>
    <w:rsid w:val="00977C69"/>
    <w:rsid w:val="00983691"/>
    <w:rsid w:val="00983D41"/>
    <w:rsid w:val="00984605"/>
    <w:rsid w:val="00985509"/>
    <w:rsid w:val="00986F58"/>
    <w:rsid w:val="0098775E"/>
    <w:rsid w:val="009878F4"/>
    <w:rsid w:val="00990A21"/>
    <w:rsid w:val="00990BA2"/>
    <w:rsid w:val="009912B2"/>
    <w:rsid w:val="009941A0"/>
    <w:rsid w:val="009941B5"/>
    <w:rsid w:val="009A0855"/>
    <w:rsid w:val="009A44ED"/>
    <w:rsid w:val="009A58D7"/>
    <w:rsid w:val="009A5EC8"/>
    <w:rsid w:val="009A70CA"/>
    <w:rsid w:val="009A70FA"/>
    <w:rsid w:val="009B1DA9"/>
    <w:rsid w:val="009B2270"/>
    <w:rsid w:val="009B2DC3"/>
    <w:rsid w:val="009B45F9"/>
    <w:rsid w:val="009B58D0"/>
    <w:rsid w:val="009B5C51"/>
    <w:rsid w:val="009B771B"/>
    <w:rsid w:val="009C014B"/>
    <w:rsid w:val="009C0968"/>
    <w:rsid w:val="009C0BCD"/>
    <w:rsid w:val="009C0C94"/>
    <w:rsid w:val="009C1179"/>
    <w:rsid w:val="009C1C53"/>
    <w:rsid w:val="009C2CA0"/>
    <w:rsid w:val="009C30F2"/>
    <w:rsid w:val="009C39B3"/>
    <w:rsid w:val="009C79DA"/>
    <w:rsid w:val="009C7BF9"/>
    <w:rsid w:val="009C7C00"/>
    <w:rsid w:val="009D18CD"/>
    <w:rsid w:val="009D2608"/>
    <w:rsid w:val="009D5062"/>
    <w:rsid w:val="009D5819"/>
    <w:rsid w:val="009D6234"/>
    <w:rsid w:val="009D6A8C"/>
    <w:rsid w:val="009E6133"/>
    <w:rsid w:val="009E7046"/>
    <w:rsid w:val="009F368D"/>
    <w:rsid w:val="009F6B96"/>
    <w:rsid w:val="009F72AF"/>
    <w:rsid w:val="009F7C5E"/>
    <w:rsid w:val="00A01182"/>
    <w:rsid w:val="00A04C58"/>
    <w:rsid w:val="00A04E3C"/>
    <w:rsid w:val="00A05038"/>
    <w:rsid w:val="00A05232"/>
    <w:rsid w:val="00A07485"/>
    <w:rsid w:val="00A075F0"/>
    <w:rsid w:val="00A105A2"/>
    <w:rsid w:val="00A135FD"/>
    <w:rsid w:val="00A13C67"/>
    <w:rsid w:val="00A15959"/>
    <w:rsid w:val="00A16266"/>
    <w:rsid w:val="00A170A4"/>
    <w:rsid w:val="00A200AB"/>
    <w:rsid w:val="00A22563"/>
    <w:rsid w:val="00A24151"/>
    <w:rsid w:val="00A25315"/>
    <w:rsid w:val="00A27BF0"/>
    <w:rsid w:val="00A27E9E"/>
    <w:rsid w:val="00A30680"/>
    <w:rsid w:val="00A32002"/>
    <w:rsid w:val="00A32506"/>
    <w:rsid w:val="00A34F77"/>
    <w:rsid w:val="00A368C9"/>
    <w:rsid w:val="00A37004"/>
    <w:rsid w:val="00A37553"/>
    <w:rsid w:val="00A41B26"/>
    <w:rsid w:val="00A4273A"/>
    <w:rsid w:val="00A431D8"/>
    <w:rsid w:val="00A43817"/>
    <w:rsid w:val="00A46879"/>
    <w:rsid w:val="00A46D68"/>
    <w:rsid w:val="00A474CB"/>
    <w:rsid w:val="00A47873"/>
    <w:rsid w:val="00A51B73"/>
    <w:rsid w:val="00A52B66"/>
    <w:rsid w:val="00A54C49"/>
    <w:rsid w:val="00A55A39"/>
    <w:rsid w:val="00A5614F"/>
    <w:rsid w:val="00A56AD1"/>
    <w:rsid w:val="00A57EC2"/>
    <w:rsid w:val="00A655C9"/>
    <w:rsid w:val="00A66F37"/>
    <w:rsid w:val="00A66F9A"/>
    <w:rsid w:val="00A7053B"/>
    <w:rsid w:val="00A71956"/>
    <w:rsid w:val="00A734D7"/>
    <w:rsid w:val="00A7566E"/>
    <w:rsid w:val="00A765D2"/>
    <w:rsid w:val="00A8034D"/>
    <w:rsid w:val="00A8344D"/>
    <w:rsid w:val="00A85BA2"/>
    <w:rsid w:val="00A913B0"/>
    <w:rsid w:val="00A91EDF"/>
    <w:rsid w:val="00AA0B28"/>
    <w:rsid w:val="00AA15F5"/>
    <w:rsid w:val="00AA1C75"/>
    <w:rsid w:val="00AA2B0A"/>
    <w:rsid w:val="00AA46DB"/>
    <w:rsid w:val="00AA4F07"/>
    <w:rsid w:val="00AA558F"/>
    <w:rsid w:val="00AA7D65"/>
    <w:rsid w:val="00AB0751"/>
    <w:rsid w:val="00AB2834"/>
    <w:rsid w:val="00AB4BEE"/>
    <w:rsid w:val="00AB51D2"/>
    <w:rsid w:val="00AB684E"/>
    <w:rsid w:val="00AB7EC7"/>
    <w:rsid w:val="00AC19E3"/>
    <w:rsid w:val="00AC3C93"/>
    <w:rsid w:val="00AC46E6"/>
    <w:rsid w:val="00AC4ACB"/>
    <w:rsid w:val="00AC62B7"/>
    <w:rsid w:val="00AC6CC1"/>
    <w:rsid w:val="00AC767B"/>
    <w:rsid w:val="00AD1342"/>
    <w:rsid w:val="00AD1F98"/>
    <w:rsid w:val="00AD27F9"/>
    <w:rsid w:val="00AD575B"/>
    <w:rsid w:val="00AE0C44"/>
    <w:rsid w:val="00AE11BC"/>
    <w:rsid w:val="00AE12FA"/>
    <w:rsid w:val="00AE1D49"/>
    <w:rsid w:val="00AE5DBA"/>
    <w:rsid w:val="00AE65AE"/>
    <w:rsid w:val="00AE7E5E"/>
    <w:rsid w:val="00AF01D3"/>
    <w:rsid w:val="00AF1712"/>
    <w:rsid w:val="00AF2487"/>
    <w:rsid w:val="00AF27C5"/>
    <w:rsid w:val="00AF2A04"/>
    <w:rsid w:val="00AF2A6F"/>
    <w:rsid w:val="00AF32D4"/>
    <w:rsid w:val="00AF3503"/>
    <w:rsid w:val="00AF3904"/>
    <w:rsid w:val="00AF3B03"/>
    <w:rsid w:val="00AF598A"/>
    <w:rsid w:val="00B007B4"/>
    <w:rsid w:val="00B019AE"/>
    <w:rsid w:val="00B01D2A"/>
    <w:rsid w:val="00B05EEC"/>
    <w:rsid w:val="00B1006A"/>
    <w:rsid w:val="00B10EB6"/>
    <w:rsid w:val="00B1220F"/>
    <w:rsid w:val="00B122ED"/>
    <w:rsid w:val="00B16AA0"/>
    <w:rsid w:val="00B1784B"/>
    <w:rsid w:val="00B27981"/>
    <w:rsid w:val="00B27F67"/>
    <w:rsid w:val="00B3147E"/>
    <w:rsid w:val="00B31840"/>
    <w:rsid w:val="00B34A58"/>
    <w:rsid w:val="00B352BE"/>
    <w:rsid w:val="00B37508"/>
    <w:rsid w:val="00B37620"/>
    <w:rsid w:val="00B409C3"/>
    <w:rsid w:val="00B4121D"/>
    <w:rsid w:val="00B429A3"/>
    <w:rsid w:val="00B4406B"/>
    <w:rsid w:val="00B4410A"/>
    <w:rsid w:val="00B4542C"/>
    <w:rsid w:val="00B472AC"/>
    <w:rsid w:val="00B548B5"/>
    <w:rsid w:val="00B55522"/>
    <w:rsid w:val="00B5679B"/>
    <w:rsid w:val="00B569B1"/>
    <w:rsid w:val="00B62A2E"/>
    <w:rsid w:val="00B707F2"/>
    <w:rsid w:val="00B7297C"/>
    <w:rsid w:val="00B815A7"/>
    <w:rsid w:val="00B81613"/>
    <w:rsid w:val="00B81910"/>
    <w:rsid w:val="00B829B5"/>
    <w:rsid w:val="00B82CDD"/>
    <w:rsid w:val="00B842D0"/>
    <w:rsid w:val="00B8702D"/>
    <w:rsid w:val="00B92B09"/>
    <w:rsid w:val="00B93446"/>
    <w:rsid w:val="00B944BA"/>
    <w:rsid w:val="00B95C21"/>
    <w:rsid w:val="00BA030A"/>
    <w:rsid w:val="00BA18E8"/>
    <w:rsid w:val="00BA7755"/>
    <w:rsid w:val="00BB0B30"/>
    <w:rsid w:val="00BB3588"/>
    <w:rsid w:val="00BB6DF2"/>
    <w:rsid w:val="00BB7326"/>
    <w:rsid w:val="00BB76DE"/>
    <w:rsid w:val="00BB7E87"/>
    <w:rsid w:val="00BC11EE"/>
    <w:rsid w:val="00BC1C07"/>
    <w:rsid w:val="00BC20DF"/>
    <w:rsid w:val="00BC57AB"/>
    <w:rsid w:val="00BC5D89"/>
    <w:rsid w:val="00BC6A7E"/>
    <w:rsid w:val="00BC6D9D"/>
    <w:rsid w:val="00BC74BF"/>
    <w:rsid w:val="00BD0DAD"/>
    <w:rsid w:val="00BD1BB2"/>
    <w:rsid w:val="00BD360C"/>
    <w:rsid w:val="00BD433A"/>
    <w:rsid w:val="00BD616E"/>
    <w:rsid w:val="00BD65E5"/>
    <w:rsid w:val="00BE12BB"/>
    <w:rsid w:val="00BE1E14"/>
    <w:rsid w:val="00BE1EF7"/>
    <w:rsid w:val="00BE42C7"/>
    <w:rsid w:val="00BF072A"/>
    <w:rsid w:val="00BF2F4C"/>
    <w:rsid w:val="00BF3A48"/>
    <w:rsid w:val="00BF6236"/>
    <w:rsid w:val="00BF6F39"/>
    <w:rsid w:val="00C02596"/>
    <w:rsid w:val="00C025E5"/>
    <w:rsid w:val="00C0443D"/>
    <w:rsid w:val="00C04C00"/>
    <w:rsid w:val="00C06383"/>
    <w:rsid w:val="00C102C9"/>
    <w:rsid w:val="00C130CC"/>
    <w:rsid w:val="00C143F0"/>
    <w:rsid w:val="00C146F8"/>
    <w:rsid w:val="00C15674"/>
    <w:rsid w:val="00C15799"/>
    <w:rsid w:val="00C15E8A"/>
    <w:rsid w:val="00C16382"/>
    <w:rsid w:val="00C2072A"/>
    <w:rsid w:val="00C2339C"/>
    <w:rsid w:val="00C241E5"/>
    <w:rsid w:val="00C2759C"/>
    <w:rsid w:val="00C31E76"/>
    <w:rsid w:val="00C32FC5"/>
    <w:rsid w:val="00C35F6D"/>
    <w:rsid w:val="00C412CA"/>
    <w:rsid w:val="00C42376"/>
    <w:rsid w:val="00C42A42"/>
    <w:rsid w:val="00C4489E"/>
    <w:rsid w:val="00C45F82"/>
    <w:rsid w:val="00C5410A"/>
    <w:rsid w:val="00C623F0"/>
    <w:rsid w:val="00C62F78"/>
    <w:rsid w:val="00C632D7"/>
    <w:rsid w:val="00C65D50"/>
    <w:rsid w:val="00C666B2"/>
    <w:rsid w:val="00C67611"/>
    <w:rsid w:val="00C67B04"/>
    <w:rsid w:val="00C67FA4"/>
    <w:rsid w:val="00C70170"/>
    <w:rsid w:val="00C70A45"/>
    <w:rsid w:val="00C70F7C"/>
    <w:rsid w:val="00C72E32"/>
    <w:rsid w:val="00C75394"/>
    <w:rsid w:val="00C76C4C"/>
    <w:rsid w:val="00C77935"/>
    <w:rsid w:val="00C81CA5"/>
    <w:rsid w:val="00C833BF"/>
    <w:rsid w:val="00C95CFD"/>
    <w:rsid w:val="00C96A0E"/>
    <w:rsid w:val="00C96D2F"/>
    <w:rsid w:val="00C97384"/>
    <w:rsid w:val="00C9790B"/>
    <w:rsid w:val="00CA2529"/>
    <w:rsid w:val="00CA2BD2"/>
    <w:rsid w:val="00CA6BB0"/>
    <w:rsid w:val="00CA75AD"/>
    <w:rsid w:val="00CB13F9"/>
    <w:rsid w:val="00CB289D"/>
    <w:rsid w:val="00CB2973"/>
    <w:rsid w:val="00CB493C"/>
    <w:rsid w:val="00CB718C"/>
    <w:rsid w:val="00CC0425"/>
    <w:rsid w:val="00CC135C"/>
    <w:rsid w:val="00CC33F2"/>
    <w:rsid w:val="00CC6049"/>
    <w:rsid w:val="00CC68B5"/>
    <w:rsid w:val="00CC6FB3"/>
    <w:rsid w:val="00CC7011"/>
    <w:rsid w:val="00CD04BA"/>
    <w:rsid w:val="00CD3343"/>
    <w:rsid w:val="00CD4E5D"/>
    <w:rsid w:val="00CD6230"/>
    <w:rsid w:val="00CE16A8"/>
    <w:rsid w:val="00CE35F7"/>
    <w:rsid w:val="00CE545A"/>
    <w:rsid w:val="00CE731A"/>
    <w:rsid w:val="00CF003D"/>
    <w:rsid w:val="00CF03F3"/>
    <w:rsid w:val="00CF03FB"/>
    <w:rsid w:val="00CF1A1A"/>
    <w:rsid w:val="00D01193"/>
    <w:rsid w:val="00D049C9"/>
    <w:rsid w:val="00D07A13"/>
    <w:rsid w:val="00D10E3E"/>
    <w:rsid w:val="00D119E9"/>
    <w:rsid w:val="00D13BF1"/>
    <w:rsid w:val="00D20CCC"/>
    <w:rsid w:val="00D2131C"/>
    <w:rsid w:val="00D21893"/>
    <w:rsid w:val="00D22B4C"/>
    <w:rsid w:val="00D2628A"/>
    <w:rsid w:val="00D304D5"/>
    <w:rsid w:val="00D306A5"/>
    <w:rsid w:val="00D33AAA"/>
    <w:rsid w:val="00D36200"/>
    <w:rsid w:val="00D401D2"/>
    <w:rsid w:val="00D428E4"/>
    <w:rsid w:val="00D471D3"/>
    <w:rsid w:val="00D479A1"/>
    <w:rsid w:val="00D47D6D"/>
    <w:rsid w:val="00D51802"/>
    <w:rsid w:val="00D51D27"/>
    <w:rsid w:val="00D52224"/>
    <w:rsid w:val="00D52EC5"/>
    <w:rsid w:val="00D53EB1"/>
    <w:rsid w:val="00D54631"/>
    <w:rsid w:val="00D606DD"/>
    <w:rsid w:val="00D60748"/>
    <w:rsid w:val="00D64291"/>
    <w:rsid w:val="00D64AB5"/>
    <w:rsid w:val="00D64F24"/>
    <w:rsid w:val="00D6503E"/>
    <w:rsid w:val="00D651D0"/>
    <w:rsid w:val="00D66870"/>
    <w:rsid w:val="00D726DC"/>
    <w:rsid w:val="00D75BE2"/>
    <w:rsid w:val="00D77D00"/>
    <w:rsid w:val="00D77EF7"/>
    <w:rsid w:val="00D811BA"/>
    <w:rsid w:val="00D843EB"/>
    <w:rsid w:val="00D853EE"/>
    <w:rsid w:val="00D868AC"/>
    <w:rsid w:val="00D86F66"/>
    <w:rsid w:val="00D94168"/>
    <w:rsid w:val="00D95967"/>
    <w:rsid w:val="00D95A4A"/>
    <w:rsid w:val="00DA359B"/>
    <w:rsid w:val="00DA59DB"/>
    <w:rsid w:val="00DA63D3"/>
    <w:rsid w:val="00DB024A"/>
    <w:rsid w:val="00DB3332"/>
    <w:rsid w:val="00DB4462"/>
    <w:rsid w:val="00DB66BD"/>
    <w:rsid w:val="00DB7A19"/>
    <w:rsid w:val="00DC092F"/>
    <w:rsid w:val="00DC0CB3"/>
    <w:rsid w:val="00DC14FA"/>
    <w:rsid w:val="00DC1ACF"/>
    <w:rsid w:val="00DC319D"/>
    <w:rsid w:val="00DC368E"/>
    <w:rsid w:val="00DC4A99"/>
    <w:rsid w:val="00DC681F"/>
    <w:rsid w:val="00DC7F3B"/>
    <w:rsid w:val="00DD0712"/>
    <w:rsid w:val="00DD0A1D"/>
    <w:rsid w:val="00DD4ABB"/>
    <w:rsid w:val="00DD5A23"/>
    <w:rsid w:val="00DD65DE"/>
    <w:rsid w:val="00DD7701"/>
    <w:rsid w:val="00DE1DA5"/>
    <w:rsid w:val="00DE23E2"/>
    <w:rsid w:val="00DE63D8"/>
    <w:rsid w:val="00DF10E6"/>
    <w:rsid w:val="00DF2638"/>
    <w:rsid w:val="00DF428C"/>
    <w:rsid w:val="00DF74DB"/>
    <w:rsid w:val="00DF7C0A"/>
    <w:rsid w:val="00E000E5"/>
    <w:rsid w:val="00E002C2"/>
    <w:rsid w:val="00E0039C"/>
    <w:rsid w:val="00E00F43"/>
    <w:rsid w:val="00E02D93"/>
    <w:rsid w:val="00E05287"/>
    <w:rsid w:val="00E101B7"/>
    <w:rsid w:val="00E10A93"/>
    <w:rsid w:val="00E11B90"/>
    <w:rsid w:val="00E11E2D"/>
    <w:rsid w:val="00E12F66"/>
    <w:rsid w:val="00E15521"/>
    <w:rsid w:val="00E169FD"/>
    <w:rsid w:val="00E16DBD"/>
    <w:rsid w:val="00E202DB"/>
    <w:rsid w:val="00E21500"/>
    <w:rsid w:val="00E23046"/>
    <w:rsid w:val="00E236F8"/>
    <w:rsid w:val="00E24BDB"/>
    <w:rsid w:val="00E26660"/>
    <w:rsid w:val="00E26764"/>
    <w:rsid w:val="00E275B6"/>
    <w:rsid w:val="00E2791C"/>
    <w:rsid w:val="00E31501"/>
    <w:rsid w:val="00E317BD"/>
    <w:rsid w:val="00E33DF0"/>
    <w:rsid w:val="00E34C4E"/>
    <w:rsid w:val="00E3679B"/>
    <w:rsid w:val="00E435FB"/>
    <w:rsid w:val="00E43BCF"/>
    <w:rsid w:val="00E43E3E"/>
    <w:rsid w:val="00E44C6A"/>
    <w:rsid w:val="00E450FE"/>
    <w:rsid w:val="00E45653"/>
    <w:rsid w:val="00E45659"/>
    <w:rsid w:val="00E46D79"/>
    <w:rsid w:val="00E4717B"/>
    <w:rsid w:val="00E51AE0"/>
    <w:rsid w:val="00E51BBC"/>
    <w:rsid w:val="00E52553"/>
    <w:rsid w:val="00E53AB3"/>
    <w:rsid w:val="00E53EB3"/>
    <w:rsid w:val="00E566F7"/>
    <w:rsid w:val="00E5681D"/>
    <w:rsid w:val="00E62AAD"/>
    <w:rsid w:val="00E64200"/>
    <w:rsid w:val="00E6538E"/>
    <w:rsid w:val="00E71712"/>
    <w:rsid w:val="00E71D7C"/>
    <w:rsid w:val="00E75BC4"/>
    <w:rsid w:val="00E777CC"/>
    <w:rsid w:val="00E85E0B"/>
    <w:rsid w:val="00E8794F"/>
    <w:rsid w:val="00E97525"/>
    <w:rsid w:val="00EA246E"/>
    <w:rsid w:val="00EA2B2D"/>
    <w:rsid w:val="00EA6F83"/>
    <w:rsid w:val="00EB0E60"/>
    <w:rsid w:val="00EB19D9"/>
    <w:rsid w:val="00EB4837"/>
    <w:rsid w:val="00EB538C"/>
    <w:rsid w:val="00EB6AFC"/>
    <w:rsid w:val="00EB7622"/>
    <w:rsid w:val="00EC07BB"/>
    <w:rsid w:val="00EC0BB5"/>
    <w:rsid w:val="00EC2095"/>
    <w:rsid w:val="00EC2443"/>
    <w:rsid w:val="00EC36B3"/>
    <w:rsid w:val="00EC5BAF"/>
    <w:rsid w:val="00EC6D82"/>
    <w:rsid w:val="00ED1965"/>
    <w:rsid w:val="00ED1AE2"/>
    <w:rsid w:val="00ED2716"/>
    <w:rsid w:val="00ED2B0A"/>
    <w:rsid w:val="00ED49AB"/>
    <w:rsid w:val="00ED518D"/>
    <w:rsid w:val="00ED54C0"/>
    <w:rsid w:val="00ED6525"/>
    <w:rsid w:val="00ED6A7B"/>
    <w:rsid w:val="00EE06C1"/>
    <w:rsid w:val="00EE15CD"/>
    <w:rsid w:val="00EE2B19"/>
    <w:rsid w:val="00EE3418"/>
    <w:rsid w:val="00EE40D6"/>
    <w:rsid w:val="00EE5B35"/>
    <w:rsid w:val="00EE5E2E"/>
    <w:rsid w:val="00EE6262"/>
    <w:rsid w:val="00EE71B0"/>
    <w:rsid w:val="00EF216F"/>
    <w:rsid w:val="00F14B74"/>
    <w:rsid w:val="00F14F76"/>
    <w:rsid w:val="00F21A5B"/>
    <w:rsid w:val="00F225C4"/>
    <w:rsid w:val="00F2330C"/>
    <w:rsid w:val="00F25528"/>
    <w:rsid w:val="00F25597"/>
    <w:rsid w:val="00F26A74"/>
    <w:rsid w:val="00F27C6C"/>
    <w:rsid w:val="00F305AA"/>
    <w:rsid w:val="00F3097B"/>
    <w:rsid w:val="00F34AD1"/>
    <w:rsid w:val="00F34BAC"/>
    <w:rsid w:val="00F36281"/>
    <w:rsid w:val="00F3634A"/>
    <w:rsid w:val="00F4040B"/>
    <w:rsid w:val="00F413FB"/>
    <w:rsid w:val="00F41775"/>
    <w:rsid w:val="00F42422"/>
    <w:rsid w:val="00F43A87"/>
    <w:rsid w:val="00F5156D"/>
    <w:rsid w:val="00F5228B"/>
    <w:rsid w:val="00F525A2"/>
    <w:rsid w:val="00F535F4"/>
    <w:rsid w:val="00F55267"/>
    <w:rsid w:val="00F56619"/>
    <w:rsid w:val="00F605F3"/>
    <w:rsid w:val="00F625E8"/>
    <w:rsid w:val="00F62AC0"/>
    <w:rsid w:val="00F66201"/>
    <w:rsid w:val="00F739AC"/>
    <w:rsid w:val="00F746DB"/>
    <w:rsid w:val="00F7488F"/>
    <w:rsid w:val="00F776D6"/>
    <w:rsid w:val="00F77BDE"/>
    <w:rsid w:val="00F85937"/>
    <w:rsid w:val="00F85A0F"/>
    <w:rsid w:val="00F913BD"/>
    <w:rsid w:val="00F95C39"/>
    <w:rsid w:val="00F95E6A"/>
    <w:rsid w:val="00F96285"/>
    <w:rsid w:val="00F97C72"/>
    <w:rsid w:val="00FA0E28"/>
    <w:rsid w:val="00FA1540"/>
    <w:rsid w:val="00FA299C"/>
    <w:rsid w:val="00FA327C"/>
    <w:rsid w:val="00FA3D86"/>
    <w:rsid w:val="00FA4DC2"/>
    <w:rsid w:val="00FA7CF7"/>
    <w:rsid w:val="00FB039D"/>
    <w:rsid w:val="00FB2F46"/>
    <w:rsid w:val="00FC2EEE"/>
    <w:rsid w:val="00FC2FE6"/>
    <w:rsid w:val="00FC46A7"/>
    <w:rsid w:val="00FC6199"/>
    <w:rsid w:val="00FC6BCA"/>
    <w:rsid w:val="00FC72F1"/>
    <w:rsid w:val="00FC7904"/>
    <w:rsid w:val="00FD1C34"/>
    <w:rsid w:val="00FD1C4B"/>
    <w:rsid w:val="00FD1E01"/>
    <w:rsid w:val="00FD7A9E"/>
    <w:rsid w:val="00FE05E7"/>
    <w:rsid w:val="00FE11AC"/>
    <w:rsid w:val="00FE2809"/>
    <w:rsid w:val="00FE3B60"/>
    <w:rsid w:val="00FE3BAD"/>
    <w:rsid w:val="00FE440C"/>
    <w:rsid w:val="00FE6361"/>
    <w:rsid w:val="00FE66E1"/>
    <w:rsid w:val="00FE6A7C"/>
    <w:rsid w:val="00FE70F8"/>
    <w:rsid w:val="00FE7602"/>
    <w:rsid w:val="00FF0CB3"/>
    <w:rsid w:val="00FF0F29"/>
    <w:rsid w:val="00FF1784"/>
    <w:rsid w:val="00FF2A49"/>
    <w:rsid w:val="00FF384F"/>
    <w:rsid w:val="00FF4BEE"/>
    <w:rsid w:val="00FF561D"/>
    <w:rsid w:val="00FF58CC"/>
    <w:rsid w:val="00FF5E7D"/>
    <w:rsid w:val="00FF6E3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67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40ADF"/>
    <w:rPr>
      <w:rFonts w:cs="Mangal"/>
      <w:sz w:val="24"/>
      <w:szCs w:val="24"/>
    </w:rPr>
  </w:style>
  <w:style w:type="paragraph" w:styleId="Heading1">
    <w:name w:val="heading 1"/>
    <w:basedOn w:val="Normal"/>
    <w:next w:val="Normal"/>
    <w:link w:val="Heading1Char"/>
    <w:qFormat/>
    <w:rsid w:val="0076215C"/>
    <w:pPr>
      <w:keepNext/>
      <w:spacing w:before="240" w:after="60"/>
      <w:outlineLvl w:val="0"/>
    </w:pPr>
    <w:rPr>
      <w:rFonts w:ascii="Cambria" w:hAnsi="Cambria"/>
      <w:b/>
      <w:bCs/>
      <w:kern w:val="32"/>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sid w:val="00100CC5"/>
    <w:rPr>
      <w:rFonts w:ascii="Times New Roman" w:hAnsi="Times New Roman" w:cs="Times New Roman" w:hint="default"/>
      <w:vertAlign w:val="superscript"/>
    </w:rPr>
  </w:style>
  <w:style w:type="paragraph" w:styleId="Footer">
    <w:name w:val="footer"/>
    <w:basedOn w:val="Normal"/>
    <w:link w:val="FooterChar"/>
    <w:uiPriority w:val="99"/>
    <w:rsid w:val="00100CC5"/>
    <w:pPr>
      <w:tabs>
        <w:tab w:val="center" w:pos="4153"/>
        <w:tab w:val="right" w:pos="8306"/>
      </w:tabs>
    </w:pPr>
  </w:style>
  <w:style w:type="character" w:styleId="PageNumber">
    <w:name w:val="page number"/>
    <w:basedOn w:val="DefaultParagraphFont"/>
    <w:rsid w:val="00100CC5"/>
  </w:style>
  <w:style w:type="paragraph" w:styleId="Header">
    <w:name w:val="header"/>
    <w:basedOn w:val="Normal"/>
    <w:link w:val="HeaderChar"/>
    <w:uiPriority w:val="99"/>
    <w:rsid w:val="00397506"/>
    <w:pPr>
      <w:tabs>
        <w:tab w:val="center" w:pos="4320"/>
        <w:tab w:val="right" w:pos="8640"/>
      </w:tabs>
    </w:pPr>
  </w:style>
  <w:style w:type="paragraph" w:styleId="Subtitle">
    <w:name w:val="Subtitle"/>
    <w:basedOn w:val="Normal"/>
    <w:qFormat/>
    <w:rsid w:val="00FC6BCA"/>
    <w:pPr>
      <w:jc w:val="center"/>
    </w:pPr>
    <w:rPr>
      <w:rFonts w:cs="Times New Roman"/>
      <w:b/>
      <w:bCs/>
      <w:sz w:val="32"/>
      <w:szCs w:val="20"/>
      <w:lang w:bidi="ar-SA"/>
    </w:rPr>
  </w:style>
  <w:style w:type="paragraph" w:styleId="BalloonText">
    <w:name w:val="Balloon Text"/>
    <w:basedOn w:val="Normal"/>
    <w:semiHidden/>
    <w:rsid w:val="00380A8C"/>
    <w:rPr>
      <w:rFonts w:ascii="Tahoma" w:hAnsi="Tahoma"/>
      <w:sz w:val="16"/>
      <w:szCs w:val="16"/>
    </w:rPr>
  </w:style>
  <w:style w:type="paragraph" w:styleId="BodyText3">
    <w:name w:val="Body Text 3"/>
    <w:basedOn w:val="Normal"/>
    <w:rsid w:val="0081301D"/>
    <w:pPr>
      <w:spacing w:before="100" w:beforeAutospacing="1" w:after="100" w:afterAutospacing="1"/>
    </w:pPr>
    <w:rPr>
      <w:rFonts w:cs="Times New Roman"/>
    </w:rPr>
  </w:style>
  <w:style w:type="character" w:styleId="Strong">
    <w:name w:val="Strong"/>
    <w:basedOn w:val="DefaultParagraphFont"/>
    <w:uiPriority w:val="22"/>
    <w:qFormat/>
    <w:rsid w:val="00A54C49"/>
    <w:rPr>
      <w:b/>
      <w:bCs/>
    </w:rPr>
  </w:style>
  <w:style w:type="paragraph" w:styleId="NormalWeb">
    <w:name w:val="Normal (Web)"/>
    <w:basedOn w:val="Normal"/>
    <w:uiPriority w:val="99"/>
    <w:rsid w:val="00DC14FA"/>
    <w:pPr>
      <w:spacing w:before="100" w:beforeAutospacing="1" w:after="100" w:afterAutospacing="1"/>
    </w:pPr>
    <w:rPr>
      <w:rFonts w:cs="Times New Roman"/>
      <w:lang w:val="en-IN" w:eastAsia="en-IN"/>
    </w:rPr>
  </w:style>
  <w:style w:type="paragraph" w:customStyle="1" w:styleId="Default">
    <w:name w:val="Default"/>
    <w:rsid w:val="003E2102"/>
    <w:pPr>
      <w:autoSpaceDE w:val="0"/>
      <w:autoSpaceDN w:val="0"/>
      <w:adjustRightInd w:val="0"/>
    </w:pPr>
    <w:rPr>
      <w:rFonts w:ascii="DVOT-Yogesh" w:hAnsi="DVOT-Yogesh" w:cs="DVOT-Yogesh"/>
      <w:color w:val="000000"/>
      <w:sz w:val="24"/>
      <w:szCs w:val="24"/>
      <w:lang w:val="en-IN" w:eastAsia="en-IN" w:bidi="ar-SA"/>
    </w:rPr>
  </w:style>
  <w:style w:type="character" w:customStyle="1" w:styleId="hps">
    <w:name w:val="hps"/>
    <w:basedOn w:val="DefaultParagraphFont"/>
    <w:rsid w:val="00692B2E"/>
  </w:style>
  <w:style w:type="character" w:styleId="Emphasis">
    <w:name w:val="Emphasis"/>
    <w:basedOn w:val="DefaultParagraphFont"/>
    <w:uiPriority w:val="20"/>
    <w:qFormat/>
    <w:rsid w:val="00692B2E"/>
    <w:rPr>
      <w:i/>
      <w:iCs/>
    </w:rPr>
  </w:style>
  <w:style w:type="character" w:customStyle="1" w:styleId="FooterChar">
    <w:name w:val="Footer Char"/>
    <w:basedOn w:val="DefaultParagraphFont"/>
    <w:link w:val="Footer"/>
    <w:uiPriority w:val="99"/>
    <w:rsid w:val="00D471D3"/>
    <w:rPr>
      <w:rFonts w:cs="Mangal"/>
      <w:sz w:val="24"/>
      <w:szCs w:val="24"/>
    </w:rPr>
  </w:style>
  <w:style w:type="character" w:customStyle="1" w:styleId="HeaderChar">
    <w:name w:val="Header Char"/>
    <w:basedOn w:val="DefaultParagraphFont"/>
    <w:link w:val="Header"/>
    <w:uiPriority w:val="99"/>
    <w:rsid w:val="00D471D3"/>
    <w:rPr>
      <w:rFonts w:cs="Mangal"/>
      <w:sz w:val="24"/>
      <w:szCs w:val="24"/>
    </w:rPr>
  </w:style>
  <w:style w:type="character" w:customStyle="1" w:styleId="Heading1Char">
    <w:name w:val="Heading 1 Char"/>
    <w:basedOn w:val="DefaultParagraphFont"/>
    <w:link w:val="Heading1"/>
    <w:rsid w:val="0076215C"/>
    <w:rPr>
      <w:rFonts w:ascii="Cambria" w:eastAsia="Times New Roman" w:hAnsi="Cambria" w:cs="Mangal"/>
      <w:b/>
      <w:bCs/>
      <w:kern w:val="32"/>
      <w:sz w:val="32"/>
      <w:szCs w:val="29"/>
    </w:rPr>
  </w:style>
  <w:style w:type="paragraph" w:customStyle="1" w:styleId="Style">
    <w:name w:val="Style"/>
    <w:uiPriority w:val="99"/>
    <w:rsid w:val="006A28D0"/>
    <w:pPr>
      <w:widowControl w:val="0"/>
      <w:autoSpaceDE w:val="0"/>
      <w:autoSpaceDN w:val="0"/>
      <w:adjustRightInd w:val="0"/>
    </w:pPr>
    <w:rPr>
      <w:rFonts w:ascii="Arial" w:hAnsi="Arial" w:cs="Arial"/>
      <w:sz w:val="24"/>
      <w:szCs w:val="24"/>
    </w:rPr>
  </w:style>
  <w:style w:type="paragraph" w:styleId="BodyTextIndent3">
    <w:name w:val="Body Text Indent 3"/>
    <w:basedOn w:val="Normal"/>
    <w:link w:val="BodyTextIndent3Char"/>
    <w:unhideWhenUsed/>
    <w:rsid w:val="00363059"/>
    <w:pPr>
      <w:spacing w:after="120"/>
      <w:ind w:left="283"/>
    </w:pPr>
    <w:rPr>
      <w:sz w:val="16"/>
      <w:szCs w:val="14"/>
    </w:rPr>
  </w:style>
  <w:style w:type="character" w:customStyle="1" w:styleId="BodyTextIndent3Char">
    <w:name w:val="Body Text Indent 3 Char"/>
    <w:basedOn w:val="DefaultParagraphFont"/>
    <w:link w:val="BodyTextIndent3"/>
    <w:rsid w:val="00363059"/>
    <w:rPr>
      <w:rFonts w:cs="Mangal"/>
      <w:sz w:val="16"/>
      <w:szCs w:val="14"/>
      <w:lang w:val="en-US" w:eastAsia="en-US"/>
    </w:rPr>
  </w:style>
  <w:style w:type="character" w:customStyle="1" w:styleId="ListParagraphChar">
    <w:name w:val="List Paragraph Char"/>
    <w:link w:val="ListParagraph"/>
    <w:uiPriority w:val="99"/>
    <w:locked/>
    <w:rsid w:val="00363059"/>
    <w:rPr>
      <w:rFonts w:ascii="Mangal" w:hAnsi="Mangal" w:cs="Mangal"/>
      <w:lang w:bidi="ar-SA"/>
    </w:rPr>
  </w:style>
  <w:style w:type="paragraph" w:styleId="ListParagraph">
    <w:name w:val="List Paragraph"/>
    <w:basedOn w:val="Normal"/>
    <w:link w:val="ListParagraphChar"/>
    <w:uiPriority w:val="99"/>
    <w:qFormat/>
    <w:rsid w:val="00363059"/>
    <w:pPr>
      <w:ind w:left="720"/>
      <w:contextualSpacing/>
    </w:pPr>
    <w:rPr>
      <w:rFonts w:ascii="Mangal" w:hAnsi="Mangal"/>
      <w:sz w:val="20"/>
      <w:szCs w:val="20"/>
      <w:lang w:bidi="ar-SA"/>
    </w:rPr>
  </w:style>
  <w:style w:type="paragraph" w:styleId="FootnoteText">
    <w:name w:val="footnote text"/>
    <w:basedOn w:val="Normal"/>
    <w:link w:val="FootnoteTextChar"/>
    <w:rsid w:val="00CD3343"/>
    <w:rPr>
      <w:sz w:val="20"/>
      <w:szCs w:val="18"/>
    </w:rPr>
  </w:style>
  <w:style w:type="character" w:customStyle="1" w:styleId="FootnoteTextChar">
    <w:name w:val="Footnote Text Char"/>
    <w:basedOn w:val="DefaultParagraphFont"/>
    <w:link w:val="FootnoteText"/>
    <w:rsid w:val="00CD3343"/>
    <w:rPr>
      <w:rFonts w:cs="Mangal"/>
      <w:szCs w:val="18"/>
      <w:lang w:val="en-US" w:eastAsia="en-US"/>
    </w:rPr>
  </w:style>
  <w:style w:type="character" w:customStyle="1" w:styleId="capitalwordelement">
    <w:name w:val="capitalwordelement"/>
    <w:basedOn w:val="DefaultParagraphFont"/>
    <w:rsid w:val="002C1963"/>
  </w:style>
  <w:style w:type="paragraph" w:styleId="NoSpacing">
    <w:name w:val="No Spacing"/>
    <w:uiPriority w:val="1"/>
    <w:qFormat/>
    <w:rsid w:val="006C0D9B"/>
    <w:rPr>
      <w:rFonts w:ascii="Calibri" w:eastAsia="Calibri" w:hAnsi="Calibri" w:cs="Mangal"/>
      <w:sz w:val="22"/>
      <w:szCs w:val="22"/>
      <w:lang w:val="en-IN" w:bidi="ar-SA"/>
    </w:rPr>
  </w:style>
  <w:style w:type="character" w:styleId="Hyperlink">
    <w:name w:val="Hyperlink"/>
    <w:basedOn w:val="DefaultParagraphFont"/>
    <w:rsid w:val="0064739F"/>
    <w:rPr>
      <w:color w:val="0000FF" w:themeColor="hyperlink"/>
      <w:u w:val="single"/>
    </w:rPr>
  </w:style>
  <w:style w:type="paragraph" w:customStyle="1" w:styleId="default0">
    <w:name w:val="default"/>
    <w:basedOn w:val="Normal"/>
    <w:rsid w:val="009C30F2"/>
    <w:pPr>
      <w:spacing w:before="100" w:beforeAutospacing="1" w:after="100" w:afterAutospacing="1"/>
    </w:pPr>
    <w:rPr>
      <w:rFonts w:eastAsiaTheme="minorEastAsia" w:cs="Times New Roman"/>
    </w:rPr>
  </w:style>
</w:styles>
</file>

<file path=word/webSettings.xml><?xml version="1.0" encoding="utf-8"?>
<w:webSettings xmlns:r="http://schemas.openxmlformats.org/officeDocument/2006/relationships" xmlns:w="http://schemas.openxmlformats.org/wordprocessingml/2006/main">
  <w:divs>
    <w:div w:id="6030672">
      <w:bodyDiv w:val="1"/>
      <w:marLeft w:val="0"/>
      <w:marRight w:val="0"/>
      <w:marTop w:val="0"/>
      <w:marBottom w:val="0"/>
      <w:divBdr>
        <w:top w:val="none" w:sz="0" w:space="0" w:color="auto"/>
        <w:left w:val="none" w:sz="0" w:space="0" w:color="auto"/>
        <w:bottom w:val="none" w:sz="0" w:space="0" w:color="auto"/>
        <w:right w:val="none" w:sz="0" w:space="0" w:color="auto"/>
      </w:divBdr>
    </w:div>
    <w:div w:id="231083281">
      <w:bodyDiv w:val="1"/>
      <w:marLeft w:val="0"/>
      <w:marRight w:val="0"/>
      <w:marTop w:val="0"/>
      <w:marBottom w:val="0"/>
      <w:divBdr>
        <w:top w:val="none" w:sz="0" w:space="0" w:color="auto"/>
        <w:left w:val="none" w:sz="0" w:space="0" w:color="auto"/>
        <w:bottom w:val="none" w:sz="0" w:space="0" w:color="auto"/>
        <w:right w:val="none" w:sz="0" w:space="0" w:color="auto"/>
      </w:divBdr>
    </w:div>
    <w:div w:id="513419433">
      <w:bodyDiv w:val="1"/>
      <w:marLeft w:val="0"/>
      <w:marRight w:val="0"/>
      <w:marTop w:val="0"/>
      <w:marBottom w:val="0"/>
      <w:divBdr>
        <w:top w:val="none" w:sz="0" w:space="0" w:color="auto"/>
        <w:left w:val="none" w:sz="0" w:space="0" w:color="auto"/>
        <w:bottom w:val="none" w:sz="0" w:space="0" w:color="auto"/>
        <w:right w:val="none" w:sz="0" w:space="0" w:color="auto"/>
      </w:divBdr>
      <w:divsChild>
        <w:div w:id="1212228177">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747191205">
      <w:bodyDiv w:val="1"/>
      <w:marLeft w:val="0"/>
      <w:marRight w:val="0"/>
      <w:marTop w:val="0"/>
      <w:marBottom w:val="0"/>
      <w:divBdr>
        <w:top w:val="none" w:sz="0" w:space="0" w:color="auto"/>
        <w:left w:val="none" w:sz="0" w:space="0" w:color="auto"/>
        <w:bottom w:val="none" w:sz="0" w:space="0" w:color="auto"/>
        <w:right w:val="none" w:sz="0" w:space="0" w:color="auto"/>
      </w:divBdr>
    </w:div>
    <w:div w:id="904728412">
      <w:bodyDiv w:val="1"/>
      <w:marLeft w:val="0"/>
      <w:marRight w:val="0"/>
      <w:marTop w:val="0"/>
      <w:marBottom w:val="0"/>
      <w:divBdr>
        <w:top w:val="none" w:sz="0" w:space="0" w:color="auto"/>
        <w:left w:val="none" w:sz="0" w:space="0" w:color="auto"/>
        <w:bottom w:val="none" w:sz="0" w:space="0" w:color="auto"/>
        <w:right w:val="none" w:sz="0" w:space="0" w:color="auto"/>
      </w:divBdr>
    </w:div>
    <w:div w:id="909264792">
      <w:bodyDiv w:val="1"/>
      <w:marLeft w:val="0"/>
      <w:marRight w:val="0"/>
      <w:marTop w:val="0"/>
      <w:marBottom w:val="0"/>
      <w:divBdr>
        <w:top w:val="none" w:sz="0" w:space="0" w:color="auto"/>
        <w:left w:val="none" w:sz="0" w:space="0" w:color="auto"/>
        <w:bottom w:val="none" w:sz="0" w:space="0" w:color="auto"/>
        <w:right w:val="none" w:sz="0" w:space="0" w:color="auto"/>
      </w:divBdr>
      <w:divsChild>
        <w:div w:id="747269336">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117796617">
      <w:bodyDiv w:val="1"/>
      <w:marLeft w:val="0"/>
      <w:marRight w:val="0"/>
      <w:marTop w:val="0"/>
      <w:marBottom w:val="0"/>
      <w:divBdr>
        <w:top w:val="none" w:sz="0" w:space="0" w:color="auto"/>
        <w:left w:val="none" w:sz="0" w:space="0" w:color="auto"/>
        <w:bottom w:val="none" w:sz="0" w:space="0" w:color="auto"/>
        <w:right w:val="none" w:sz="0" w:space="0" w:color="auto"/>
      </w:divBdr>
    </w:div>
    <w:div w:id="1280264356">
      <w:bodyDiv w:val="1"/>
      <w:marLeft w:val="0"/>
      <w:marRight w:val="0"/>
      <w:marTop w:val="0"/>
      <w:marBottom w:val="0"/>
      <w:divBdr>
        <w:top w:val="none" w:sz="0" w:space="0" w:color="auto"/>
        <w:left w:val="none" w:sz="0" w:space="0" w:color="auto"/>
        <w:bottom w:val="none" w:sz="0" w:space="0" w:color="auto"/>
        <w:right w:val="none" w:sz="0" w:space="0" w:color="auto"/>
      </w:divBdr>
    </w:div>
    <w:div w:id="1285111164">
      <w:bodyDiv w:val="1"/>
      <w:marLeft w:val="0"/>
      <w:marRight w:val="0"/>
      <w:marTop w:val="0"/>
      <w:marBottom w:val="0"/>
      <w:divBdr>
        <w:top w:val="none" w:sz="0" w:space="0" w:color="auto"/>
        <w:left w:val="none" w:sz="0" w:space="0" w:color="auto"/>
        <w:bottom w:val="none" w:sz="0" w:space="0" w:color="auto"/>
        <w:right w:val="none" w:sz="0" w:space="0" w:color="auto"/>
      </w:divBdr>
    </w:div>
    <w:div w:id="1324629906">
      <w:bodyDiv w:val="1"/>
      <w:marLeft w:val="0"/>
      <w:marRight w:val="0"/>
      <w:marTop w:val="0"/>
      <w:marBottom w:val="0"/>
      <w:divBdr>
        <w:top w:val="none" w:sz="0" w:space="0" w:color="auto"/>
        <w:left w:val="none" w:sz="0" w:space="0" w:color="auto"/>
        <w:bottom w:val="none" w:sz="0" w:space="0" w:color="auto"/>
        <w:right w:val="none" w:sz="0" w:space="0" w:color="auto"/>
      </w:divBdr>
      <w:divsChild>
        <w:div w:id="1395929000">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339429583">
      <w:bodyDiv w:val="1"/>
      <w:marLeft w:val="0"/>
      <w:marRight w:val="0"/>
      <w:marTop w:val="0"/>
      <w:marBottom w:val="0"/>
      <w:divBdr>
        <w:top w:val="none" w:sz="0" w:space="0" w:color="auto"/>
        <w:left w:val="none" w:sz="0" w:space="0" w:color="auto"/>
        <w:bottom w:val="none" w:sz="0" w:space="0" w:color="auto"/>
        <w:right w:val="none" w:sz="0" w:space="0" w:color="auto"/>
      </w:divBdr>
    </w:div>
    <w:div w:id="1500383923">
      <w:bodyDiv w:val="1"/>
      <w:marLeft w:val="0"/>
      <w:marRight w:val="0"/>
      <w:marTop w:val="0"/>
      <w:marBottom w:val="0"/>
      <w:divBdr>
        <w:top w:val="none" w:sz="0" w:space="0" w:color="auto"/>
        <w:left w:val="none" w:sz="0" w:space="0" w:color="auto"/>
        <w:bottom w:val="none" w:sz="0" w:space="0" w:color="auto"/>
        <w:right w:val="none" w:sz="0" w:space="0" w:color="auto"/>
      </w:divBdr>
      <w:divsChild>
        <w:div w:id="897473885">
          <w:marLeft w:val="0"/>
          <w:marRight w:val="0"/>
          <w:marTop w:val="0"/>
          <w:marBottom w:val="0"/>
          <w:divBdr>
            <w:top w:val="none" w:sz="0" w:space="0" w:color="auto"/>
            <w:left w:val="none" w:sz="0" w:space="0" w:color="auto"/>
            <w:bottom w:val="none" w:sz="0" w:space="0" w:color="auto"/>
            <w:right w:val="none" w:sz="0" w:space="0" w:color="auto"/>
          </w:divBdr>
          <w:divsChild>
            <w:div w:id="873545220">
              <w:marLeft w:val="0"/>
              <w:marRight w:val="0"/>
              <w:marTop w:val="0"/>
              <w:marBottom w:val="0"/>
              <w:divBdr>
                <w:top w:val="none" w:sz="0" w:space="0" w:color="auto"/>
                <w:left w:val="none" w:sz="0" w:space="0" w:color="auto"/>
                <w:bottom w:val="none" w:sz="0" w:space="0" w:color="auto"/>
                <w:right w:val="none" w:sz="0" w:space="0" w:color="auto"/>
              </w:divBdr>
              <w:divsChild>
                <w:div w:id="900217234">
                  <w:marLeft w:val="18"/>
                  <w:marRight w:val="0"/>
                  <w:marTop w:val="0"/>
                  <w:marBottom w:val="46"/>
                  <w:divBdr>
                    <w:top w:val="none" w:sz="0" w:space="0" w:color="auto"/>
                    <w:left w:val="none" w:sz="0" w:space="0" w:color="auto"/>
                    <w:bottom w:val="none" w:sz="0" w:space="0" w:color="auto"/>
                    <w:right w:val="none" w:sz="0" w:space="0" w:color="auto"/>
                  </w:divBdr>
                  <w:divsChild>
                    <w:div w:id="651180955">
                      <w:marLeft w:val="0"/>
                      <w:marRight w:val="0"/>
                      <w:marTop w:val="182"/>
                      <w:marBottom w:val="0"/>
                      <w:divBdr>
                        <w:top w:val="single" w:sz="6" w:space="2" w:color="198FB5"/>
                        <w:left w:val="single" w:sz="6" w:space="2" w:color="198FB5"/>
                        <w:bottom w:val="single" w:sz="6" w:space="2" w:color="198FB5"/>
                        <w:right w:val="single" w:sz="6" w:space="2" w:color="198FB5"/>
                      </w:divBdr>
                    </w:div>
                  </w:divsChild>
                </w:div>
              </w:divsChild>
            </w:div>
          </w:divsChild>
        </w:div>
      </w:divsChild>
    </w:div>
    <w:div w:id="1516924309">
      <w:bodyDiv w:val="1"/>
      <w:marLeft w:val="0"/>
      <w:marRight w:val="0"/>
      <w:marTop w:val="0"/>
      <w:marBottom w:val="0"/>
      <w:divBdr>
        <w:top w:val="none" w:sz="0" w:space="0" w:color="auto"/>
        <w:left w:val="none" w:sz="0" w:space="0" w:color="auto"/>
        <w:bottom w:val="none" w:sz="0" w:space="0" w:color="auto"/>
        <w:right w:val="none" w:sz="0" w:space="0" w:color="auto"/>
      </w:divBdr>
    </w:div>
    <w:div w:id="1556551976">
      <w:bodyDiv w:val="1"/>
      <w:marLeft w:val="0"/>
      <w:marRight w:val="0"/>
      <w:marTop w:val="0"/>
      <w:marBottom w:val="0"/>
      <w:divBdr>
        <w:top w:val="none" w:sz="0" w:space="0" w:color="auto"/>
        <w:left w:val="none" w:sz="0" w:space="0" w:color="auto"/>
        <w:bottom w:val="none" w:sz="0" w:space="0" w:color="auto"/>
        <w:right w:val="none" w:sz="0" w:space="0" w:color="auto"/>
      </w:divBdr>
    </w:div>
    <w:div w:id="1601332375">
      <w:bodyDiv w:val="1"/>
      <w:marLeft w:val="0"/>
      <w:marRight w:val="0"/>
      <w:marTop w:val="0"/>
      <w:marBottom w:val="0"/>
      <w:divBdr>
        <w:top w:val="none" w:sz="0" w:space="0" w:color="auto"/>
        <w:left w:val="none" w:sz="0" w:space="0" w:color="auto"/>
        <w:bottom w:val="none" w:sz="0" w:space="0" w:color="auto"/>
        <w:right w:val="none" w:sz="0" w:space="0" w:color="auto"/>
      </w:divBdr>
    </w:div>
    <w:div w:id="1609508832">
      <w:bodyDiv w:val="1"/>
      <w:marLeft w:val="0"/>
      <w:marRight w:val="0"/>
      <w:marTop w:val="0"/>
      <w:marBottom w:val="0"/>
      <w:divBdr>
        <w:top w:val="none" w:sz="0" w:space="0" w:color="auto"/>
        <w:left w:val="none" w:sz="0" w:space="0" w:color="auto"/>
        <w:bottom w:val="none" w:sz="0" w:space="0" w:color="auto"/>
        <w:right w:val="none" w:sz="0" w:space="0" w:color="auto"/>
      </w:divBdr>
    </w:div>
    <w:div w:id="1738283875">
      <w:bodyDiv w:val="1"/>
      <w:marLeft w:val="0"/>
      <w:marRight w:val="0"/>
      <w:marTop w:val="0"/>
      <w:marBottom w:val="0"/>
      <w:divBdr>
        <w:top w:val="none" w:sz="0" w:space="0" w:color="auto"/>
        <w:left w:val="none" w:sz="0" w:space="0" w:color="auto"/>
        <w:bottom w:val="none" w:sz="0" w:space="0" w:color="auto"/>
        <w:right w:val="none" w:sz="0" w:space="0" w:color="auto"/>
      </w:divBdr>
    </w:div>
    <w:div w:id="1810786115">
      <w:bodyDiv w:val="1"/>
      <w:marLeft w:val="0"/>
      <w:marRight w:val="0"/>
      <w:marTop w:val="0"/>
      <w:marBottom w:val="0"/>
      <w:divBdr>
        <w:top w:val="none" w:sz="0" w:space="0" w:color="auto"/>
        <w:left w:val="none" w:sz="0" w:space="0" w:color="auto"/>
        <w:bottom w:val="none" w:sz="0" w:space="0" w:color="auto"/>
        <w:right w:val="none" w:sz="0" w:space="0" w:color="auto"/>
      </w:divBdr>
      <w:divsChild>
        <w:div w:id="1725326993">
          <w:marLeft w:val="0"/>
          <w:marRight w:val="0"/>
          <w:marTop w:val="0"/>
          <w:marBottom w:val="0"/>
          <w:divBdr>
            <w:top w:val="none" w:sz="0" w:space="0" w:color="auto"/>
            <w:left w:val="none" w:sz="0" w:space="0" w:color="auto"/>
            <w:bottom w:val="none" w:sz="0" w:space="0" w:color="auto"/>
            <w:right w:val="none" w:sz="0" w:space="0" w:color="auto"/>
          </w:divBdr>
          <w:divsChild>
            <w:div w:id="674958086">
              <w:marLeft w:val="0"/>
              <w:marRight w:val="0"/>
              <w:marTop w:val="0"/>
              <w:marBottom w:val="0"/>
              <w:divBdr>
                <w:top w:val="none" w:sz="0" w:space="0" w:color="auto"/>
                <w:left w:val="none" w:sz="0" w:space="0" w:color="auto"/>
                <w:bottom w:val="none" w:sz="0" w:space="0" w:color="auto"/>
                <w:right w:val="none" w:sz="0" w:space="0" w:color="auto"/>
              </w:divBdr>
              <w:divsChild>
                <w:div w:id="256062652">
                  <w:marLeft w:val="22"/>
                  <w:marRight w:val="0"/>
                  <w:marTop w:val="0"/>
                  <w:marBottom w:val="55"/>
                  <w:divBdr>
                    <w:top w:val="none" w:sz="0" w:space="0" w:color="auto"/>
                    <w:left w:val="none" w:sz="0" w:space="0" w:color="auto"/>
                    <w:bottom w:val="none" w:sz="0" w:space="0" w:color="auto"/>
                    <w:right w:val="none" w:sz="0" w:space="0" w:color="auto"/>
                  </w:divBdr>
                  <w:divsChild>
                    <w:div w:id="1582718079">
                      <w:marLeft w:val="0"/>
                      <w:marRight w:val="0"/>
                      <w:marTop w:val="222"/>
                      <w:marBottom w:val="0"/>
                      <w:divBdr>
                        <w:top w:val="single" w:sz="8" w:space="3" w:color="198FB5"/>
                        <w:left w:val="single" w:sz="8" w:space="3" w:color="198FB5"/>
                        <w:bottom w:val="single" w:sz="8" w:space="3" w:color="198FB5"/>
                        <w:right w:val="single" w:sz="8" w:space="3" w:color="198FB5"/>
                      </w:divBdr>
                    </w:div>
                  </w:divsChild>
                </w:div>
              </w:divsChild>
            </w:div>
          </w:divsChild>
        </w:div>
      </w:divsChild>
    </w:div>
    <w:div w:id="2054232097">
      <w:bodyDiv w:val="1"/>
      <w:marLeft w:val="0"/>
      <w:marRight w:val="0"/>
      <w:marTop w:val="0"/>
      <w:marBottom w:val="0"/>
      <w:divBdr>
        <w:top w:val="none" w:sz="0" w:space="0" w:color="auto"/>
        <w:left w:val="none" w:sz="0" w:space="0" w:color="auto"/>
        <w:bottom w:val="none" w:sz="0" w:space="0" w:color="auto"/>
        <w:right w:val="none" w:sz="0" w:space="0" w:color="auto"/>
      </w:divBdr>
    </w:div>
    <w:div w:id="2100367920">
      <w:bodyDiv w:val="1"/>
      <w:marLeft w:val="0"/>
      <w:marRight w:val="0"/>
      <w:marTop w:val="0"/>
      <w:marBottom w:val="0"/>
      <w:divBdr>
        <w:top w:val="none" w:sz="0" w:space="0" w:color="auto"/>
        <w:left w:val="none" w:sz="0" w:space="0" w:color="auto"/>
        <w:bottom w:val="none" w:sz="0" w:space="0" w:color="auto"/>
        <w:right w:val="none" w:sz="0" w:space="0" w:color="auto"/>
      </w:divBdr>
    </w:div>
    <w:div w:id="2145811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ssynop@sansad.nic.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si\Desktop\Synopsis%20(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ED94D-4920-4CFE-A205-0040AC25B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Synopsis (E)</Template>
  <TotalTime>29</TotalTime>
  <Pages>3</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RAJYA SABHA</vt:lpstr>
    </vt:vector>
  </TitlesOfParts>
  <Company>Hewlett-Packard Company</Company>
  <LinksUpToDate>false</LinksUpToDate>
  <CharactersWithSpaces>3561</CharactersWithSpaces>
  <SharedDoc>false</SharedDoc>
  <HLinks>
    <vt:vector size="12" baseType="variant">
      <vt:variant>
        <vt:i4>6684731</vt:i4>
      </vt:variant>
      <vt:variant>
        <vt:i4>3</vt:i4>
      </vt:variant>
      <vt:variant>
        <vt:i4>0</vt:i4>
      </vt:variant>
      <vt:variant>
        <vt:i4>5</vt:i4>
      </vt:variant>
      <vt:variant>
        <vt:lpwstr>javascript:__doPostBack('ctl00$ContentPlaceHolder1$GridView2$ctl239$lkb','')</vt:lpwstr>
      </vt:variant>
      <vt:variant>
        <vt:lpwstr/>
      </vt:variant>
      <vt:variant>
        <vt:i4>6684731</vt:i4>
      </vt:variant>
      <vt:variant>
        <vt:i4>0</vt:i4>
      </vt:variant>
      <vt:variant>
        <vt:i4>0</vt:i4>
      </vt:variant>
      <vt:variant>
        <vt:i4>5</vt:i4>
      </vt:variant>
      <vt:variant>
        <vt:lpwstr>javascript:__doPostBack('ctl00$ContentPlaceHolder1$GridView2$ctl239$lkb','')</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RAJYA SABHA</dc:title>
  <dc:creator>nicsi</dc:creator>
  <cp:lastModifiedBy>acer</cp:lastModifiedBy>
  <cp:revision>11</cp:revision>
  <cp:lastPrinted>2016-03-01T12:47:00Z</cp:lastPrinted>
  <dcterms:created xsi:type="dcterms:W3CDTF">2016-03-01T08:20:00Z</dcterms:created>
  <dcterms:modified xsi:type="dcterms:W3CDTF">2016-03-01T12:47:00Z</dcterms:modified>
</cp:coreProperties>
</file>