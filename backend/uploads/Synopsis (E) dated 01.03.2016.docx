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F7C" w:rsidRPr="008C19DB" w:rsidRDefault="00C70F7C" w:rsidP="00C623F0">
      <w:pPr>
        <w:spacing w:after="4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RAJYA SABHA</w:t>
      </w:r>
    </w:p>
    <w:p w:rsidR="00C70F7C" w:rsidRPr="008C19DB" w:rsidRDefault="00C70F7C" w:rsidP="00C623F0">
      <w:pPr>
        <w:spacing w:after="8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_______</w:t>
      </w:r>
    </w:p>
    <w:p w:rsidR="00C70F7C" w:rsidRPr="008C19DB" w:rsidRDefault="00C70F7C" w:rsidP="00C623F0">
      <w:pPr>
        <w:spacing w:before="40" w:after="40"/>
        <w:jc w:val="center"/>
        <w:rPr>
          <w:rFonts w:cs="Times New Roman"/>
          <w:b/>
          <w:sz w:val="22"/>
          <w:szCs w:val="22"/>
        </w:rPr>
      </w:pPr>
      <w:r w:rsidRPr="008C19DB">
        <w:rPr>
          <w:rStyle w:val="FootnoteReference"/>
          <w:b/>
          <w:sz w:val="22"/>
          <w:szCs w:val="22"/>
        </w:rPr>
        <w:footnoteReference w:customMarkFollows="1" w:id="1"/>
        <w:sym w:font="Symbol" w:char="002A"/>
      </w:r>
      <w:r w:rsidRPr="008C19DB">
        <w:rPr>
          <w:rFonts w:cs="Times New Roman"/>
          <w:b/>
          <w:sz w:val="22"/>
          <w:szCs w:val="22"/>
        </w:rPr>
        <w:t>SYNOPSIS OF DEBATE</w:t>
      </w:r>
    </w:p>
    <w:p w:rsidR="00C70F7C" w:rsidRPr="008C19DB" w:rsidRDefault="00C70F7C" w:rsidP="00C623F0">
      <w:pPr>
        <w:spacing w:before="40" w:after="8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_______</w:t>
      </w:r>
    </w:p>
    <w:p w:rsidR="00C70F7C" w:rsidRPr="008C19DB" w:rsidRDefault="00C70F7C" w:rsidP="00C623F0">
      <w:pPr>
        <w:spacing w:before="40" w:after="4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(Proceedings other than Questions and Answers)</w:t>
      </w:r>
    </w:p>
    <w:p w:rsidR="00C70F7C" w:rsidRPr="008C19DB" w:rsidRDefault="00C70F7C" w:rsidP="00C623F0">
      <w:pPr>
        <w:spacing w:before="40" w:after="8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_______</w:t>
      </w:r>
    </w:p>
    <w:p w:rsidR="00C70F7C" w:rsidRPr="008C19DB" w:rsidRDefault="0097562A" w:rsidP="00C623F0">
      <w:pPr>
        <w:spacing w:before="40" w:after="40"/>
        <w:jc w:val="center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Tues</w:t>
      </w:r>
      <w:r w:rsidR="00277A5A">
        <w:rPr>
          <w:rFonts w:cs="Times New Roman"/>
          <w:b/>
          <w:sz w:val="22"/>
          <w:szCs w:val="22"/>
        </w:rPr>
        <w:t xml:space="preserve">day, </w:t>
      </w:r>
      <w:r>
        <w:rPr>
          <w:rFonts w:cs="Times New Roman"/>
          <w:b/>
          <w:sz w:val="22"/>
          <w:szCs w:val="22"/>
        </w:rPr>
        <w:t>March</w:t>
      </w:r>
      <w:r w:rsidR="00277A5A">
        <w:rPr>
          <w:rFonts w:cs="Times New Roman"/>
          <w:b/>
          <w:sz w:val="22"/>
          <w:szCs w:val="22"/>
        </w:rPr>
        <w:t xml:space="preserve"> </w:t>
      </w:r>
      <w:r>
        <w:rPr>
          <w:rFonts w:cs="Times New Roman"/>
          <w:b/>
          <w:sz w:val="22"/>
          <w:szCs w:val="22"/>
        </w:rPr>
        <w:t>1</w:t>
      </w:r>
      <w:r w:rsidR="00C70F7C" w:rsidRPr="008C19DB">
        <w:rPr>
          <w:rFonts w:cs="Times New Roman"/>
          <w:b/>
          <w:sz w:val="22"/>
          <w:szCs w:val="22"/>
        </w:rPr>
        <w:t>, 201</w:t>
      </w:r>
      <w:r w:rsidR="00B829B5">
        <w:rPr>
          <w:rFonts w:cs="Times New Roman"/>
          <w:b/>
          <w:sz w:val="22"/>
          <w:szCs w:val="22"/>
        </w:rPr>
        <w:t>6</w:t>
      </w:r>
      <w:r w:rsidR="00C70F7C" w:rsidRPr="008C19DB">
        <w:rPr>
          <w:rFonts w:cs="Times New Roman"/>
          <w:b/>
          <w:sz w:val="22"/>
          <w:szCs w:val="22"/>
        </w:rPr>
        <w:t xml:space="preserve">/ </w:t>
      </w:r>
      <w:proofErr w:type="spellStart"/>
      <w:r w:rsidR="00C70F7C" w:rsidRPr="008C19DB">
        <w:rPr>
          <w:rFonts w:cs="Times New Roman"/>
          <w:b/>
          <w:sz w:val="22"/>
          <w:szCs w:val="22"/>
        </w:rPr>
        <w:t>Phalguna</w:t>
      </w:r>
      <w:proofErr w:type="spellEnd"/>
      <w:r w:rsidR="00C70F7C" w:rsidRPr="008C19DB">
        <w:rPr>
          <w:rFonts w:cs="Times New Roman"/>
          <w:b/>
          <w:sz w:val="22"/>
          <w:szCs w:val="22"/>
        </w:rPr>
        <w:t xml:space="preserve"> </w:t>
      </w:r>
      <w:r w:rsidR="00B829B5">
        <w:rPr>
          <w:rFonts w:cs="Times New Roman"/>
          <w:b/>
          <w:sz w:val="22"/>
          <w:szCs w:val="22"/>
        </w:rPr>
        <w:t>1</w:t>
      </w:r>
      <w:r>
        <w:rPr>
          <w:rFonts w:cs="Times New Roman"/>
          <w:b/>
          <w:sz w:val="22"/>
          <w:szCs w:val="22"/>
        </w:rPr>
        <w:t>1</w:t>
      </w:r>
      <w:r w:rsidR="00C70F7C" w:rsidRPr="008C19DB">
        <w:rPr>
          <w:rFonts w:cs="Times New Roman"/>
          <w:b/>
          <w:sz w:val="22"/>
          <w:szCs w:val="22"/>
        </w:rPr>
        <w:t>, 193</w:t>
      </w:r>
      <w:r w:rsidR="00B829B5">
        <w:rPr>
          <w:rFonts w:cs="Times New Roman"/>
          <w:b/>
          <w:sz w:val="22"/>
          <w:szCs w:val="22"/>
        </w:rPr>
        <w:t>7</w:t>
      </w:r>
      <w:r w:rsidR="00C70F7C" w:rsidRPr="008C19DB">
        <w:rPr>
          <w:rFonts w:cs="Times New Roman"/>
          <w:b/>
          <w:sz w:val="22"/>
          <w:szCs w:val="22"/>
        </w:rPr>
        <w:t xml:space="preserve"> (</w:t>
      </w:r>
      <w:proofErr w:type="spellStart"/>
      <w:r w:rsidR="00C70F7C" w:rsidRPr="008C19DB">
        <w:rPr>
          <w:rFonts w:cs="Times New Roman"/>
          <w:b/>
          <w:sz w:val="22"/>
          <w:szCs w:val="22"/>
        </w:rPr>
        <w:t>Saka</w:t>
      </w:r>
      <w:proofErr w:type="spellEnd"/>
      <w:r w:rsidR="00C70F7C" w:rsidRPr="008C19DB">
        <w:rPr>
          <w:rFonts w:cs="Times New Roman"/>
          <w:b/>
          <w:sz w:val="22"/>
          <w:szCs w:val="22"/>
        </w:rPr>
        <w:t>)</w:t>
      </w:r>
    </w:p>
    <w:p w:rsidR="00C70F7C" w:rsidRDefault="00C70F7C" w:rsidP="00C623F0">
      <w:pPr>
        <w:spacing w:before="40" w:after="120"/>
        <w:jc w:val="center"/>
        <w:rPr>
          <w:rFonts w:cs="Times New Roman"/>
          <w:b/>
          <w:sz w:val="22"/>
          <w:szCs w:val="22"/>
        </w:rPr>
      </w:pPr>
      <w:r w:rsidRPr="008C19DB">
        <w:rPr>
          <w:rFonts w:cs="Times New Roman"/>
          <w:b/>
          <w:sz w:val="22"/>
          <w:szCs w:val="22"/>
        </w:rPr>
        <w:t>_______</w:t>
      </w:r>
      <w:r w:rsidR="008035E0">
        <w:rPr>
          <w:rFonts w:cs="Times New Roman"/>
          <w:b/>
          <w:sz w:val="22"/>
          <w:szCs w:val="22"/>
        </w:rPr>
        <w:t xml:space="preserve"> </w:t>
      </w:r>
    </w:p>
    <w:p w:rsidR="009C30F2" w:rsidRDefault="009C30F2" w:rsidP="009C30F2">
      <w:pPr>
        <w:pStyle w:val="NormalWeb"/>
        <w:spacing w:before="120" w:beforeAutospacing="0" w:after="120" w:afterAutospacing="0"/>
        <w:jc w:val="center"/>
        <w:rPr>
          <w:sz w:val="22"/>
          <w:szCs w:val="22"/>
        </w:rPr>
      </w:pPr>
      <w:r>
        <w:rPr>
          <w:rStyle w:val="Strong"/>
        </w:rPr>
        <w:t>MATTERS RAISED WITH THE PERMISSION OF THE CHAIR</w:t>
      </w:r>
    </w:p>
    <w:p w:rsidR="009C30F2" w:rsidRDefault="009C30F2" w:rsidP="009C30F2">
      <w:pPr>
        <w:pStyle w:val="NormalWeb"/>
        <w:spacing w:before="120" w:beforeAutospacing="0" w:after="120" w:afterAutospacing="0"/>
        <w:jc w:val="center"/>
        <w:rPr>
          <w:sz w:val="22"/>
          <w:szCs w:val="22"/>
        </w:rPr>
      </w:pPr>
      <w:r w:rsidRPr="009C30F2">
        <w:rPr>
          <w:b/>
          <w:bCs/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>
        <w:rPr>
          <w:rStyle w:val="Strong"/>
        </w:rPr>
        <w:t xml:space="preserve">Sedition Charges against </w:t>
      </w:r>
      <w:proofErr w:type="spellStart"/>
      <w:r>
        <w:rPr>
          <w:rStyle w:val="Strong"/>
        </w:rPr>
        <w:t>Shri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Sitaram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Yechury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Shri</w:t>
      </w:r>
      <w:proofErr w:type="spellEnd"/>
      <w:r>
        <w:rPr>
          <w:rStyle w:val="Strong"/>
        </w:rPr>
        <w:t xml:space="preserve"> D. Raja, Members and Threat to Life over Phone to </w:t>
      </w:r>
      <w:proofErr w:type="spellStart"/>
      <w:r>
        <w:rPr>
          <w:rStyle w:val="Strong"/>
        </w:rPr>
        <w:t>Shri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Sitaram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Yechury</w:t>
      </w:r>
      <w:proofErr w:type="spellEnd"/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Strong"/>
          <w:sz w:val="22"/>
          <w:szCs w:val="22"/>
        </w:rPr>
        <w:t>SHRI T.K. RANGARAJAN:</w:t>
      </w:r>
      <w:r>
        <w:rPr>
          <w:sz w:val="22"/>
          <w:szCs w:val="22"/>
        </w:rPr>
        <w:t xml:space="preserve">  I would like to take up the sedition case against the </w:t>
      </w:r>
      <w:proofErr w:type="gramStart"/>
      <w:r>
        <w:rPr>
          <w:sz w:val="22"/>
          <w:szCs w:val="22"/>
        </w:rPr>
        <w:t>CPI(</w:t>
      </w:r>
      <w:proofErr w:type="gramEnd"/>
      <w:r>
        <w:rPr>
          <w:sz w:val="22"/>
          <w:szCs w:val="22"/>
        </w:rPr>
        <w:t xml:space="preserve">M) leader and the Party Joint Secretary, </w:t>
      </w:r>
      <w:proofErr w:type="spellStart"/>
      <w:r>
        <w:rPr>
          <w:sz w:val="22"/>
          <w:szCs w:val="22"/>
        </w:rPr>
        <w:t>Shri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Sitaram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Yechury</w:t>
      </w:r>
      <w:proofErr w:type="spellEnd"/>
      <w:r>
        <w:rPr>
          <w:sz w:val="22"/>
          <w:szCs w:val="22"/>
        </w:rPr>
        <w:t xml:space="preserve">, and hon. Members of this House, </w:t>
      </w:r>
      <w:proofErr w:type="spellStart"/>
      <w:r>
        <w:rPr>
          <w:sz w:val="22"/>
          <w:szCs w:val="22"/>
        </w:rPr>
        <w:t>Shri</w:t>
      </w:r>
      <w:proofErr w:type="spellEnd"/>
      <w:r>
        <w:rPr>
          <w:sz w:val="22"/>
          <w:szCs w:val="22"/>
        </w:rPr>
        <w:t xml:space="preserve"> D. Raja and </w:t>
      </w:r>
      <w:proofErr w:type="spellStart"/>
      <w:r>
        <w:rPr>
          <w:sz w:val="22"/>
          <w:szCs w:val="22"/>
        </w:rPr>
        <w:t>Shri</w:t>
      </w:r>
      <w:proofErr w:type="spellEnd"/>
      <w:r>
        <w:rPr>
          <w:sz w:val="22"/>
          <w:szCs w:val="22"/>
        </w:rPr>
        <w:t xml:space="preserve"> K.C. </w:t>
      </w:r>
      <w:proofErr w:type="spellStart"/>
      <w:r>
        <w:rPr>
          <w:sz w:val="22"/>
          <w:szCs w:val="22"/>
        </w:rPr>
        <w:t>Tyagi</w:t>
      </w:r>
      <w:proofErr w:type="spellEnd"/>
      <w:r>
        <w:rPr>
          <w:sz w:val="22"/>
          <w:szCs w:val="22"/>
        </w:rPr>
        <w:t xml:space="preserve">. We have fought for the country’s freedom. We have a tradition of political integrity. In this House, hon. Ministers and Members make speeches without any authentic proof. Now, all these speeches have resulted in a threat to </w:t>
      </w:r>
      <w:proofErr w:type="spellStart"/>
      <w:r>
        <w:rPr>
          <w:sz w:val="22"/>
          <w:szCs w:val="22"/>
        </w:rPr>
        <w:t>Shri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Sitaram's</w:t>
      </w:r>
      <w:proofErr w:type="spellEnd"/>
      <w:r>
        <w:rPr>
          <w:sz w:val="22"/>
          <w:szCs w:val="22"/>
        </w:rPr>
        <w:t xml:space="preserve"> life. I would like to know whether the Chairman has received any notice about the arrest of </w:t>
      </w:r>
      <w:proofErr w:type="spellStart"/>
      <w:r>
        <w:rPr>
          <w:sz w:val="22"/>
          <w:szCs w:val="22"/>
        </w:rPr>
        <w:t>Shri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Sitaram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Yechury</w:t>
      </w:r>
      <w:proofErr w:type="spellEnd"/>
      <w:r>
        <w:rPr>
          <w:sz w:val="22"/>
          <w:szCs w:val="22"/>
        </w:rPr>
        <w:t xml:space="preserve"> and others.</w:t>
      </w:r>
    </w:p>
    <w:p w:rsidR="00E75BC4" w:rsidRDefault="00E75BC4" w:rsidP="00E75BC4">
      <w:pPr>
        <w:pStyle w:val="NormalWeb"/>
        <w:spacing w:before="120" w:beforeAutospacing="0" w:after="120" w:afterAutospacing="0"/>
        <w:ind w:firstLine="720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(Several </w:t>
      </w:r>
      <w:proofErr w:type="spellStart"/>
      <w:r>
        <w:rPr>
          <w:i/>
          <w:iCs/>
          <w:sz w:val="22"/>
          <w:szCs w:val="22"/>
        </w:rPr>
        <w:t>Hon’ble</w:t>
      </w:r>
      <w:proofErr w:type="spellEnd"/>
      <w:r>
        <w:rPr>
          <w:i/>
          <w:iCs/>
          <w:sz w:val="22"/>
          <w:szCs w:val="22"/>
        </w:rPr>
        <w:t xml:space="preserve"> Members associated.)</w:t>
      </w:r>
    </w:p>
    <w:p w:rsidR="009C30F2" w:rsidRDefault="009C30F2" w:rsidP="009C30F2">
      <w:pPr>
        <w:pStyle w:val="default0"/>
        <w:spacing w:before="120" w:beforeAutospacing="0" w:after="120" w:afterAutospacing="0"/>
        <w:jc w:val="center"/>
        <w:rPr>
          <w:sz w:val="20"/>
          <w:szCs w:val="20"/>
        </w:rPr>
      </w:pPr>
      <w:r>
        <w:rPr>
          <w:rStyle w:val="Strong"/>
        </w:rPr>
        <w:t xml:space="preserve">2. Alleged Molestation of Some Women in </w:t>
      </w:r>
      <w:proofErr w:type="spellStart"/>
      <w:r>
        <w:rPr>
          <w:rStyle w:val="Strong"/>
        </w:rPr>
        <w:t>Murthal</w:t>
      </w:r>
      <w:proofErr w:type="spellEnd"/>
      <w:r w:rsidR="00A46879">
        <w:rPr>
          <w:rStyle w:val="Strong"/>
        </w:rPr>
        <w:t>,</w:t>
      </w:r>
      <w:r>
        <w:rPr>
          <w:rStyle w:val="Strong"/>
        </w:rPr>
        <w:t xml:space="preserve"> Haryana on 22.02.2016 by Anti-Social Elements</w:t>
      </w:r>
      <w:r>
        <w:rPr>
          <w:sz w:val="20"/>
          <w:szCs w:val="20"/>
        </w:rPr>
        <w:t xml:space="preserve"> 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Strong"/>
          <w:sz w:val="22"/>
          <w:szCs w:val="22"/>
        </w:rPr>
        <w:t> KUMARI SELJA: </w:t>
      </w:r>
      <w:r>
        <w:rPr>
          <w:sz w:val="22"/>
          <w:szCs w:val="22"/>
        </w:rPr>
        <w:t>In Haryana, very shameful acts have been committed</w:t>
      </w:r>
      <w:proofErr w:type="gramStart"/>
      <w:r>
        <w:rPr>
          <w:sz w:val="22"/>
          <w:szCs w:val="22"/>
        </w:rPr>
        <w:t>  lately</w:t>
      </w:r>
      <w:proofErr w:type="gramEnd"/>
      <w:r>
        <w:rPr>
          <w:sz w:val="22"/>
          <w:szCs w:val="22"/>
        </w:rPr>
        <w:t xml:space="preserve">. There is no law and order in the State. Government is a silent spectator. The incident of </w:t>
      </w:r>
      <w:proofErr w:type="spellStart"/>
      <w:r>
        <w:rPr>
          <w:sz w:val="22"/>
          <w:szCs w:val="22"/>
        </w:rPr>
        <w:t>Murthal</w:t>
      </w:r>
      <w:proofErr w:type="spellEnd"/>
      <w:r>
        <w:rPr>
          <w:sz w:val="22"/>
          <w:szCs w:val="22"/>
        </w:rPr>
        <w:t xml:space="preserve"> has shaken the conscience of everybody. Taking cognizance of the matter, the </w:t>
      </w:r>
      <w:r>
        <w:rPr>
          <w:sz w:val="22"/>
          <w:szCs w:val="22"/>
        </w:rPr>
        <w:lastRenderedPageBreak/>
        <w:t>High Court has issued a notice to Haryana government and has asked the state to conduct a judicial inquiry into the happening. But, we do not trust Haryana government. We demand a judicial probe into the matter to bring out the facts.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 xml:space="preserve">(Several </w:t>
      </w:r>
      <w:proofErr w:type="spellStart"/>
      <w:r>
        <w:rPr>
          <w:i/>
          <w:iCs/>
          <w:sz w:val="22"/>
          <w:szCs w:val="22"/>
        </w:rPr>
        <w:t>Hon’ble</w:t>
      </w:r>
      <w:proofErr w:type="spellEnd"/>
      <w:r>
        <w:rPr>
          <w:i/>
          <w:iCs/>
          <w:sz w:val="22"/>
          <w:szCs w:val="22"/>
        </w:rPr>
        <w:t xml:space="preserve"> Members associated.)</w:t>
      </w:r>
    </w:p>
    <w:p w:rsidR="009C30F2" w:rsidRDefault="009C30F2" w:rsidP="009C30F2">
      <w:pPr>
        <w:pStyle w:val="NormalWeb"/>
        <w:spacing w:before="120" w:beforeAutospacing="0" w:after="120" w:afterAutospacing="0"/>
        <w:jc w:val="center"/>
        <w:rPr>
          <w:sz w:val="22"/>
          <w:szCs w:val="22"/>
        </w:rPr>
      </w:pPr>
      <w:r w:rsidRPr="009C30F2">
        <w:rPr>
          <w:b/>
          <w:bCs/>
          <w:sz w:val="22"/>
          <w:szCs w:val="22"/>
        </w:rPr>
        <w:t>3.</w:t>
      </w:r>
      <w:r>
        <w:rPr>
          <w:sz w:val="22"/>
          <w:szCs w:val="22"/>
        </w:rPr>
        <w:t xml:space="preserve"> </w:t>
      </w:r>
      <w:r>
        <w:rPr>
          <w:rStyle w:val="Strong"/>
          <w:sz w:val="22"/>
          <w:szCs w:val="22"/>
        </w:rPr>
        <w:t xml:space="preserve">Resentment among Land-losers of </w:t>
      </w:r>
      <w:proofErr w:type="spellStart"/>
      <w:r>
        <w:rPr>
          <w:rStyle w:val="Strong"/>
          <w:sz w:val="22"/>
          <w:szCs w:val="22"/>
        </w:rPr>
        <w:t>Malthon</w:t>
      </w:r>
      <w:proofErr w:type="spellEnd"/>
      <w:r>
        <w:rPr>
          <w:rStyle w:val="Strong"/>
          <w:sz w:val="22"/>
          <w:szCs w:val="22"/>
        </w:rPr>
        <w:t xml:space="preserve"> Power Station in </w:t>
      </w:r>
      <w:proofErr w:type="spellStart"/>
      <w:r>
        <w:rPr>
          <w:rStyle w:val="Strong"/>
          <w:sz w:val="22"/>
          <w:szCs w:val="22"/>
        </w:rPr>
        <w:t>Dhanbad</w:t>
      </w:r>
      <w:proofErr w:type="spellEnd"/>
      <w:r>
        <w:rPr>
          <w:rStyle w:val="Strong"/>
          <w:sz w:val="22"/>
          <w:szCs w:val="22"/>
        </w:rPr>
        <w:t>, Jharkhand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Strong"/>
          <w:sz w:val="22"/>
          <w:szCs w:val="22"/>
        </w:rPr>
        <w:t xml:space="preserve">SHRI SANJIV KUMAR: </w:t>
      </w:r>
      <w:r>
        <w:rPr>
          <w:sz w:val="22"/>
          <w:szCs w:val="22"/>
        </w:rPr>
        <w:t xml:space="preserve">Thousands of acres of land have been acquired for 1050 megawatt power plant at </w:t>
      </w:r>
      <w:proofErr w:type="spellStart"/>
      <w:r>
        <w:rPr>
          <w:sz w:val="22"/>
          <w:szCs w:val="22"/>
        </w:rPr>
        <w:t>Nirsa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Dhanbad</w:t>
      </w:r>
      <w:proofErr w:type="spellEnd"/>
      <w:r>
        <w:rPr>
          <w:sz w:val="22"/>
          <w:szCs w:val="22"/>
        </w:rPr>
        <w:t xml:space="preserve"> district of Jharkhand. While acquiring the </w:t>
      </w:r>
      <w:proofErr w:type="spellStart"/>
      <w:r>
        <w:rPr>
          <w:sz w:val="22"/>
          <w:szCs w:val="22"/>
        </w:rPr>
        <w:t>land</w:t>
      </w:r>
      <w:proofErr w:type="gramStart"/>
      <w:r>
        <w:rPr>
          <w:sz w:val="22"/>
          <w:szCs w:val="22"/>
        </w:rPr>
        <w:t>,a</w:t>
      </w:r>
      <w:proofErr w:type="spellEnd"/>
      <w:proofErr w:type="gramEnd"/>
      <w:r>
        <w:rPr>
          <w:sz w:val="22"/>
          <w:szCs w:val="22"/>
        </w:rPr>
        <w:t xml:space="preserve"> job was promised on the basis of merit to family members of the farmers whose lands were being acquired. But, so far only a few people have been provided jobs. I demand that the farmers whose lands were acquired should be provided jobs on the basis of merit and they should also be given medical facilities. 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  <w:t>(</w:t>
      </w:r>
      <w:proofErr w:type="spellStart"/>
      <w:r>
        <w:rPr>
          <w:rStyle w:val="Emphasis"/>
          <w:sz w:val="22"/>
          <w:szCs w:val="22"/>
        </w:rPr>
        <w:t>Shrimati</w:t>
      </w:r>
      <w:proofErr w:type="spellEnd"/>
      <w:r>
        <w:rPr>
          <w:rStyle w:val="Emphasis"/>
          <w:sz w:val="22"/>
          <w:szCs w:val="22"/>
        </w:rPr>
        <w:t xml:space="preserve"> </w:t>
      </w:r>
      <w:proofErr w:type="spellStart"/>
      <w:r>
        <w:rPr>
          <w:rStyle w:val="Emphasis"/>
          <w:sz w:val="22"/>
          <w:szCs w:val="22"/>
        </w:rPr>
        <w:t>Kahkashan</w:t>
      </w:r>
      <w:proofErr w:type="spellEnd"/>
      <w:r>
        <w:rPr>
          <w:rStyle w:val="Emphasis"/>
          <w:sz w:val="22"/>
          <w:szCs w:val="22"/>
        </w:rPr>
        <w:t xml:space="preserve"> </w:t>
      </w:r>
      <w:proofErr w:type="spellStart"/>
      <w:r>
        <w:rPr>
          <w:rStyle w:val="Emphasis"/>
          <w:sz w:val="22"/>
          <w:szCs w:val="22"/>
        </w:rPr>
        <w:t>Perween</w:t>
      </w:r>
      <w:proofErr w:type="spellEnd"/>
      <w:r>
        <w:rPr>
          <w:sz w:val="22"/>
          <w:szCs w:val="22"/>
        </w:rPr>
        <w:t> </w:t>
      </w:r>
      <w:r>
        <w:rPr>
          <w:i/>
          <w:iCs/>
          <w:sz w:val="22"/>
          <w:szCs w:val="22"/>
        </w:rPr>
        <w:t>associated.)</w:t>
      </w:r>
    </w:p>
    <w:p w:rsidR="009C30F2" w:rsidRDefault="009C30F2" w:rsidP="009C30F2">
      <w:pPr>
        <w:pStyle w:val="NormalWeb"/>
        <w:spacing w:before="120" w:beforeAutospacing="0" w:after="120" w:afterAutospacing="0"/>
        <w:jc w:val="center"/>
        <w:rPr>
          <w:sz w:val="22"/>
          <w:szCs w:val="22"/>
        </w:rPr>
      </w:pPr>
      <w:r w:rsidRPr="009C30F2">
        <w:rPr>
          <w:b/>
          <w:bCs/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 w:rsidR="00A46879">
        <w:rPr>
          <w:rStyle w:val="Strong"/>
          <w:sz w:val="22"/>
          <w:szCs w:val="22"/>
        </w:rPr>
        <w:t>Concern over Plight of Oil</w:t>
      </w:r>
      <w:r>
        <w:rPr>
          <w:rStyle w:val="Strong"/>
          <w:sz w:val="22"/>
          <w:szCs w:val="22"/>
        </w:rPr>
        <w:t>-</w:t>
      </w:r>
      <w:r w:rsidR="00A46879">
        <w:rPr>
          <w:rStyle w:val="Strong"/>
          <w:sz w:val="22"/>
          <w:szCs w:val="22"/>
        </w:rPr>
        <w:t>p</w:t>
      </w:r>
      <w:r>
        <w:rPr>
          <w:rStyle w:val="Strong"/>
          <w:sz w:val="22"/>
          <w:szCs w:val="22"/>
        </w:rPr>
        <w:t>alm Farmers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Strong"/>
          <w:sz w:val="22"/>
          <w:szCs w:val="22"/>
        </w:rPr>
        <w:t>DR. K.V.P. RAMACHANDRA RAO:</w:t>
      </w:r>
      <w:r>
        <w:rPr>
          <w:sz w:val="22"/>
          <w:szCs w:val="22"/>
        </w:rPr>
        <w:t xml:space="preserve"> The plight of oil-palm farmers in the States of </w:t>
      </w:r>
      <w:proofErr w:type="spellStart"/>
      <w:r>
        <w:rPr>
          <w:sz w:val="22"/>
          <w:szCs w:val="22"/>
        </w:rPr>
        <w:t>Telangana</w:t>
      </w:r>
      <w:proofErr w:type="spellEnd"/>
      <w:r>
        <w:rPr>
          <w:sz w:val="22"/>
          <w:szCs w:val="22"/>
        </w:rPr>
        <w:t xml:space="preserve"> and Andhra Pradesh is very miserable. The oil farmers across the States of </w:t>
      </w:r>
      <w:proofErr w:type="spellStart"/>
      <w:r>
        <w:rPr>
          <w:sz w:val="22"/>
          <w:szCs w:val="22"/>
        </w:rPr>
        <w:t>Telangana</w:t>
      </w:r>
      <w:proofErr w:type="spellEnd"/>
      <w:r>
        <w:rPr>
          <w:sz w:val="22"/>
          <w:szCs w:val="22"/>
        </w:rPr>
        <w:t xml:space="preserve"> and Andhra Pradesh are no more in a position to cultivate palm -oil. So, they have already started cutting palm-oil trees and this will affect the production of oil in our country. </w:t>
      </w:r>
      <w:proofErr w:type="gramStart"/>
      <w:r>
        <w:rPr>
          <w:sz w:val="22"/>
          <w:szCs w:val="22"/>
        </w:rPr>
        <w:t>If trees are cut it will take a minimum of five years which will give a hard time to farmers.</w:t>
      </w:r>
      <w:proofErr w:type="gramEnd"/>
      <w:r>
        <w:rPr>
          <w:sz w:val="22"/>
          <w:szCs w:val="22"/>
        </w:rPr>
        <w:t xml:space="preserve"> Therefore, the Government must come forward to give subsidies.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Emphasis"/>
          <w:sz w:val="22"/>
          <w:szCs w:val="22"/>
        </w:rPr>
        <w:t>(</w:t>
      </w:r>
      <w:proofErr w:type="spellStart"/>
      <w:r>
        <w:rPr>
          <w:rStyle w:val="Emphasis"/>
          <w:sz w:val="22"/>
          <w:szCs w:val="22"/>
        </w:rPr>
        <w:t>Shri</w:t>
      </w:r>
      <w:proofErr w:type="spellEnd"/>
      <w:r>
        <w:rPr>
          <w:rStyle w:val="Emphasis"/>
          <w:sz w:val="22"/>
          <w:szCs w:val="22"/>
        </w:rPr>
        <w:t xml:space="preserve"> </w:t>
      </w:r>
      <w:proofErr w:type="spellStart"/>
      <w:r>
        <w:rPr>
          <w:rStyle w:val="Emphasis"/>
          <w:sz w:val="22"/>
          <w:szCs w:val="22"/>
        </w:rPr>
        <w:t>Mohd</w:t>
      </w:r>
      <w:proofErr w:type="spellEnd"/>
      <w:r>
        <w:rPr>
          <w:rStyle w:val="Emphasis"/>
          <w:sz w:val="22"/>
          <w:szCs w:val="22"/>
        </w:rPr>
        <w:t>. Ali Khan associated.)</w:t>
      </w:r>
    </w:p>
    <w:p w:rsidR="009C30F2" w:rsidRDefault="009C30F2" w:rsidP="009C30F2">
      <w:pPr>
        <w:pStyle w:val="NormalWeb"/>
        <w:spacing w:before="120" w:beforeAutospacing="0" w:after="120" w:afterAutospacing="0"/>
        <w:jc w:val="center"/>
        <w:rPr>
          <w:sz w:val="22"/>
          <w:szCs w:val="22"/>
        </w:rPr>
      </w:pPr>
      <w:r w:rsidRPr="009C30F2">
        <w:rPr>
          <w:b/>
          <w:bCs/>
          <w:sz w:val="22"/>
          <w:szCs w:val="22"/>
        </w:rPr>
        <w:t>5.</w:t>
      </w:r>
      <w:r>
        <w:rPr>
          <w:sz w:val="22"/>
          <w:szCs w:val="22"/>
        </w:rPr>
        <w:t xml:space="preserve"> </w:t>
      </w:r>
      <w:r>
        <w:rPr>
          <w:rStyle w:val="Strong"/>
          <w:sz w:val="22"/>
          <w:szCs w:val="22"/>
        </w:rPr>
        <w:t xml:space="preserve">Alleged Opposition of Villagers of </w:t>
      </w:r>
      <w:proofErr w:type="spellStart"/>
      <w:r>
        <w:rPr>
          <w:rStyle w:val="Strong"/>
          <w:sz w:val="22"/>
          <w:szCs w:val="22"/>
        </w:rPr>
        <w:t>Naqueri</w:t>
      </w:r>
      <w:proofErr w:type="spellEnd"/>
      <w:r>
        <w:rPr>
          <w:rStyle w:val="Strong"/>
          <w:sz w:val="22"/>
          <w:szCs w:val="22"/>
        </w:rPr>
        <w:t xml:space="preserve"> and </w:t>
      </w:r>
      <w:proofErr w:type="spellStart"/>
      <w:r>
        <w:rPr>
          <w:rStyle w:val="Strong"/>
          <w:sz w:val="22"/>
          <w:szCs w:val="22"/>
        </w:rPr>
        <w:t>Betul</w:t>
      </w:r>
      <w:proofErr w:type="spellEnd"/>
      <w:r>
        <w:rPr>
          <w:rStyle w:val="Strong"/>
          <w:sz w:val="22"/>
          <w:szCs w:val="22"/>
        </w:rPr>
        <w:t xml:space="preserve"> in </w:t>
      </w:r>
      <w:proofErr w:type="spellStart"/>
      <w:r>
        <w:rPr>
          <w:rStyle w:val="Strong"/>
          <w:sz w:val="22"/>
          <w:szCs w:val="22"/>
        </w:rPr>
        <w:t>Quepem</w:t>
      </w:r>
      <w:proofErr w:type="spellEnd"/>
      <w:r>
        <w:rPr>
          <w:rStyle w:val="Strong"/>
          <w:sz w:val="22"/>
          <w:szCs w:val="22"/>
        </w:rPr>
        <w:t xml:space="preserve"> </w:t>
      </w:r>
      <w:proofErr w:type="spellStart"/>
      <w:r>
        <w:rPr>
          <w:rStyle w:val="Strong"/>
          <w:sz w:val="22"/>
          <w:szCs w:val="22"/>
        </w:rPr>
        <w:t>Taluka</w:t>
      </w:r>
      <w:proofErr w:type="spellEnd"/>
      <w:r>
        <w:rPr>
          <w:rStyle w:val="Strong"/>
          <w:sz w:val="22"/>
          <w:szCs w:val="22"/>
        </w:rPr>
        <w:t xml:space="preserve"> of South Goa to the Proposed Defence Exposition</w:t>
      </w:r>
    </w:p>
    <w:p w:rsidR="009C30F2" w:rsidRDefault="009C30F2" w:rsidP="009C30F2">
      <w:pPr>
        <w:pStyle w:val="NormalWeb"/>
        <w:spacing w:before="120" w:beforeAutospacing="0" w:after="12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Style w:val="Strong"/>
          <w:sz w:val="22"/>
          <w:szCs w:val="22"/>
        </w:rPr>
        <w:t>SHRI SHANTARAM NAIK:</w:t>
      </w:r>
      <w:r>
        <w:rPr>
          <w:sz w:val="22"/>
          <w:szCs w:val="22"/>
        </w:rPr>
        <w:t xml:space="preserve"> The villagers in and around the villages of </w:t>
      </w:r>
      <w:proofErr w:type="spellStart"/>
      <w:r>
        <w:rPr>
          <w:sz w:val="22"/>
          <w:szCs w:val="22"/>
        </w:rPr>
        <w:t>Naqueri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Betul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Quepem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Taluka</w:t>
      </w:r>
      <w:proofErr w:type="spellEnd"/>
      <w:r>
        <w:rPr>
          <w:sz w:val="22"/>
          <w:szCs w:val="22"/>
        </w:rPr>
        <w:t xml:space="preserve"> of South Goa District are highly agitated over the proposal of Defence Ministry to hold a defence exposition in the locality. The State Government has </w:t>
      </w:r>
      <w:r>
        <w:rPr>
          <w:sz w:val="22"/>
          <w:szCs w:val="22"/>
        </w:rPr>
        <w:lastRenderedPageBreak/>
        <w:t xml:space="preserve">given permission despite the fact that the land is a land belonging to Goa Industrial Development Corporation. It is strange that the Goa </w:t>
      </w:r>
      <w:proofErr w:type="gramStart"/>
      <w:r>
        <w:rPr>
          <w:sz w:val="22"/>
          <w:szCs w:val="22"/>
        </w:rPr>
        <w:t>Government,</w:t>
      </w:r>
      <w:proofErr w:type="gramEnd"/>
      <w:r>
        <w:rPr>
          <w:sz w:val="22"/>
          <w:szCs w:val="22"/>
        </w:rPr>
        <w:t xml:space="preserve"> apparently has succumbed to the pressure of the Central Government to allot the land to the defence exposition. In the last six months there have been many agitations against it.</w:t>
      </w:r>
    </w:p>
    <w:p w:rsidR="00DA59DB" w:rsidRDefault="00DA59DB" w:rsidP="00D33AAA">
      <w:pPr>
        <w:autoSpaceDE w:val="0"/>
        <w:autoSpaceDN w:val="0"/>
        <w:adjustRightInd w:val="0"/>
        <w:jc w:val="right"/>
        <w:rPr>
          <w:rFonts w:cs="Times New Roman"/>
          <w:b/>
          <w:bCs/>
          <w:color w:val="000000"/>
          <w:sz w:val="22"/>
          <w:szCs w:val="22"/>
        </w:rPr>
      </w:pPr>
    </w:p>
    <w:p w:rsidR="00DA59DB" w:rsidRDefault="00DA59DB" w:rsidP="00D33AAA">
      <w:pPr>
        <w:autoSpaceDE w:val="0"/>
        <w:autoSpaceDN w:val="0"/>
        <w:adjustRightInd w:val="0"/>
        <w:jc w:val="right"/>
        <w:rPr>
          <w:rFonts w:cs="Times New Roman"/>
          <w:b/>
          <w:bCs/>
          <w:color w:val="000000"/>
          <w:sz w:val="22"/>
          <w:szCs w:val="22"/>
        </w:rPr>
      </w:pPr>
    </w:p>
    <w:p w:rsidR="00DA59DB" w:rsidRDefault="00DA59DB" w:rsidP="00D33AAA">
      <w:pPr>
        <w:autoSpaceDE w:val="0"/>
        <w:autoSpaceDN w:val="0"/>
        <w:adjustRightInd w:val="0"/>
        <w:jc w:val="right"/>
        <w:rPr>
          <w:rFonts w:cs="Times New Roman"/>
          <w:b/>
          <w:bCs/>
          <w:color w:val="000000"/>
          <w:sz w:val="22"/>
          <w:szCs w:val="22"/>
        </w:rPr>
      </w:pPr>
    </w:p>
    <w:p w:rsidR="00B55522" w:rsidRPr="00416BE4" w:rsidRDefault="00B55522" w:rsidP="00D33AAA">
      <w:pPr>
        <w:autoSpaceDE w:val="0"/>
        <w:autoSpaceDN w:val="0"/>
        <w:adjustRightInd w:val="0"/>
        <w:jc w:val="right"/>
        <w:rPr>
          <w:rFonts w:cs="Times New Roman"/>
          <w:b/>
          <w:bCs/>
          <w:color w:val="000000"/>
          <w:sz w:val="22"/>
          <w:szCs w:val="22"/>
        </w:rPr>
      </w:pPr>
      <w:r w:rsidRPr="00416BE4">
        <w:rPr>
          <w:rFonts w:cs="Times New Roman"/>
          <w:b/>
          <w:bCs/>
          <w:color w:val="000000"/>
          <w:sz w:val="22"/>
          <w:szCs w:val="22"/>
        </w:rPr>
        <w:t>SHUMSHER K. SHERIFF,</w:t>
      </w:r>
    </w:p>
    <w:p w:rsidR="00B55522" w:rsidRPr="00B829B5" w:rsidRDefault="00B55522" w:rsidP="00D33AAA">
      <w:pPr>
        <w:autoSpaceDE w:val="0"/>
        <w:autoSpaceDN w:val="0"/>
        <w:adjustRightInd w:val="0"/>
        <w:jc w:val="right"/>
        <w:rPr>
          <w:rFonts w:cs="Times New Roman"/>
          <w:i/>
          <w:iCs/>
          <w:color w:val="000000"/>
          <w:sz w:val="22"/>
          <w:szCs w:val="22"/>
        </w:rPr>
      </w:pPr>
      <w:proofErr w:type="gramStart"/>
      <w:r w:rsidRPr="00B829B5">
        <w:rPr>
          <w:rFonts w:cs="Times New Roman"/>
          <w:i/>
          <w:iCs/>
          <w:color w:val="000000"/>
          <w:sz w:val="22"/>
          <w:szCs w:val="22"/>
        </w:rPr>
        <w:t>Secretary-General.</w:t>
      </w:r>
      <w:proofErr w:type="gramEnd"/>
    </w:p>
    <w:p w:rsidR="00B55522" w:rsidRPr="00416BE4" w:rsidRDefault="00B55522" w:rsidP="00D33AAA">
      <w:pPr>
        <w:autoSpaceDE w:val="0"/>
        <w:autoSpaceDN w:val="0"/>
        <w:adjustRightInd w:val="0"/>
        <w:rPr>
          <w:rFonts w:cs="Times New Roman"/>
          <w:b/>
          <w:bCs/>
          <w:color w:val="0000FF"/>
          <w:sz w:val="22"/>
          <w:szCs w:val="22"/>
          <w:u w:val="single"/>
        </w:rPr>
      </w:pPr>
    </w:p>
    <w:p w:rsidR="006471D6" w:rsidRDefault="00573762" w:rsidP="00D33AAA">
      <w:pPr>
        <w:tabs>
          <w:tab w:val="left" w:pos="2474"/>
        </w:tabs>
        <w:ind w:firstLine="284"/>
        <w:rPr>
          <w:rFonts w:cs="Times New Roman"/>
          <w:b/>
          <w:bCs/>
          <w:color w:val="0000FF"/>
          <w:sz w:val="22"/>
          <w:szCs w:val="22"/>
          <w:u w:val="single"/>
        </w:rPr>
      </w:pPr>
      <w:hyperlink r:id="rId8" w:history="1">
        <w:r w:rsidR="0064739F" w:rsidRPr="00397535">
          <w:rPr>
            <w:rStyle w:val="Hyperlink"/>
            <w:rFonts w:cs="Times New Roman"/>
            <w:b/>
            <w:bCs/>
            <w:sz w:val="22"/>
            <w:szCs w:val="22"/>
          </w:rPr>
          <w:t>rssynop@sansad.nic.in</w:t>
        </w:r>
      </w:hyperlink>
    </w:p>
    <w:p w:rsidR="0079106E" w:rsidRDefault="0079106E">
      <w:pPr>
        <w:rPr>
          <w:rFonts w:cs="Times New Roman"/>
          <w:b/>
          <w:bCs/>
          <w:color w:val="0000FF"/>
          <w:sz w:val="22"/>
          <w:szCs w:val="22"/>
          <w:u w:val="single"/>
        </w:rPr>
      </w:pPr>
    </w:p>
    <w:sectPr w:rsidR="0079106E" w:rsidSect="00127614">
      <w:footerReference w:type="even" r:id="rId9"/>
      <w:footerReference w:type="default" r:id="rId10"/>
      <w:pgSz w:w="9115" w:h="11995" w:code="1"/>
      <w:pgMar w:top="1440" w:right="1440" w:bottom="1079" w:left="1440" w:header="720" w:footer="720" w:gutter="0"/>
      <w:pgNumType w:start="44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E10" w:rsidRDefault="007A3E10">
      <w:r>
        <w:separator/>
      </w:r>
    </w:p>
  </w:endnote>
  <w:endnote w:type="continuationSeparator" w:id="0">
    <w:p w:rsidR="007A3E10" w:rsidRDefault="007A3E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5E7" w:rsidRDefault="00573762" w:rsidP="00514C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665E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665E7" w:rsidRDefault="002665E7" w:rsidP="00380A8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575271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:rsidR="00127614" w:rsidRDefault="00573762">
        <w:pPr>
          <w:pStyle w:val="Footer"/>
          <w:jc w:val="center"/>
        </w:pPr>
        <w:r w:rsidRPr="00A8344D">
          <w:rPr>
            <w:sz w:val="22"/>
            <w:szCs w:val="22"/>
          </w:rPr>
          <w:fldChar w:fldCharType="begin"/>
        </w:r>
        <w:r w:rsidR="00794FA2" w:rsidRPr="00A8344D">
          <w:rPr>
            <w:sz w:val="22"/>
            <w:szCs w:val="22"/>
          </w:rPr>
          <w:instrText xml:space="preserve"> PAGE   \* MERGEFORMAT </w:instrText>
        </w:r>
        <w:r w:rsidRPr="00A8344D">
          <w:rPr>
            <w:sz w:val="22"/>
            <w:szCs w:val="22"/>
          </w:rPr>
          <w:fldChar w:fldCharType="separate"/>
        </w:r>
        <w:r w:rsidR="00E75BC4">
          <w:rPr>
            <w:noProof/>
            <w:sz w:val="22"/>
            <w:szCs w:val="22"/>
          </w:rPr>
          <w:t>45</w:t>
        </w:r>
        <w:r w:rsidRPr="00A8344D">
          <w:rPr>
            <w:sz w:val="22"/>
            <w:szCs w:val="22"/>
          </w:rPr>
          <w:fldChar w:fldCharType="end"/>
        </w:r>
      </w:p>
    </w:sdtContent>
  </w:sdt>
  <w:p w:rsidR="00127614" w:rsidRDefault="001276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E10" w:rsidRDefault="007A3E10" w:rsidP="001C7C6D">
      <w:r>
        <w:t>___________________________________________________</w:t>
      </w:r>
    </w:p>
  </w:footnote>
  <w:footnote w:type="continuationSeparator" w:id="0">
    <w:p w:rsidR="007A3E10" w:rsidRDefault="007A3E10">
      <w:r>
        <w:continuationSeparator/>
      </w:r>
    </w:p>
  </w:footnote>
  <w:footnote w:id="1">
    <w:p w:rsidR="002665E7" w:rsidRDefault="002665E7" w:rsidP="00C70F7C">
      <w:pPr>
        <w:autoSpaceDE w:val="0"/>
        <w:autoSpaceDN w:val="0"/>
        <w:adjustRightInd w:val="0"/>
        <w:jc w:val="both"/>
        <w:rPr>
          <w:rFonts w:cs="Times New Roman"/>
          <w:sz w:val="15"/>
          <w:szCs w:val="15"/>
        </w:rPr>
      </w:pPr>
      <w:r>
        <w:rPr>
          <w:rStyle w:val="FootnoteReference"/>
          <w:b/>
          <w:bCs/>
          <w:sz w:val="16"/>
          <w:szCs w:val="16"/>
        </w:rPr>
        <w:sym w:font="Symbol" w:char="002A"/>
      </w:r>
      <w:r>
        <w:rPr>
          <w:rFonts w:cs="Times New Roman"/>
          <w:b/>
          <w:bCs/>
          <w:sz w:val="15"/>
          <w:szCs w:val="15"/>
        </w:rPr>
        <w:t xml:space="preserve">This Synopsis is not an authoritative record of the proceedings of the Rajya Sabha.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B0960"/>
    <w:multiLevelType w:val="hybridMultilevel"/>
    <w:tmpl w:val="10D2CF46"/>
    <w:lvl w:ilvl="0" w:tplc="76285F50">
      <w:start w:val="2"/>
      <w:numFmt w:val="lowerLetter"/>
      <w:lvlText w:val="(%1)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A75C1A"/>
    <w:multiLevelType w:val="hybridMultilevel"/>
    <w:tmpl w:val="989AF452"/>
    <w:lvl w:ilvl="0" w:tplc="DEA4C1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B6BB3"/>
    <w:multiLevelType w:val="hybridMultilevel"/>
    <w:tmpl w:val="6F6AC614"/>
    <w:lvl w:ilvl="0" w:tplc="25DA7170">
      <w:start w:val="1"/>
      <w:numFmt w:val="lowerRoman"/>
      <w:lvlText w:val="(%1)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C85DB7"/>
    <w:multiLevelType w:val="hybridMultilevel"/>
    <w:tmpl w:val="1722BB24"/>
    <w:lvl w:ilvl="0" w:tplc="67BAA3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9632AC"/>
    <w:multiLevelType w:val="hybridMultilevel"/>
    <w:tmpl w:val="3AD8BC60"/>
    <w:lvl w:ilvl="0" w:tplc="498CF298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FC5FC4"/>
    <w:multiLevelType w:val="hybridMultilevel"/>
    <w:tmpl w:val="AB320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994533"/>
    <w:multiLevelType w:val="hybridMultilevel"/>
    <w:tmpl w:val="524EFDA0"/>
    <w:lvl w:ilvl="0" w:tplc="3F865FCA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15417B"/>
    <w:multiLevelType w:val="hybridMultilevel"/>
    <w:tmpl w:val="97A65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F53B98"/>
    <w:multiLevelType w:val="hybridMultilevel"/>
    <w:tmpl w:val="7C80DD8A"/>
    <w:lvl w:ilvl="0" w:tplc="C16491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F9040E"/>
    <w:multiLevelType w:val="hybridMultilevel"/>
    <w:tmpl w:val="430C810A"/>
    <w:lvl w:ilvl="0" w:tplc="1724051C">
      <w:start w:val="1"/>
      <w:numFmt w:val="upperRoman"/>
      <w:lvlText w:val="%1."/>
      <w:lvlJc w:val="left"/>
      <w:pPr>
        <w:ind w:left="1800" w:hanging="72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8B507E6"/>
    <w:multiLevelType w:val="hybridMultilevel"/>
    <w:tmpl w:val="CB1C94E0"/>
    <w:lvl w:ilvl="0" w:tplc="D64496A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5C6845"/>
    <w:multiLevelType w:val="hybridMultilevel"/>
    <w:tmpl w:val="97BC9086"/>
    <w:lvl w:ilvl="0" w:tplc="7EF034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65240B5"/>
    <w:multiLevelType w:val="hybridMultilevel"/>
    <w:tmpl w:val="15F487F0"/>
    <w:lvl w:ilvl="0" w:tplc="24589044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EF22B6"/>
    <w:multiLevelType w:val="hybridMultilevel"/>
    <w:tmpl w:val="CCF0CE32"/>
    <w:lvl w:ilvl="0" w:tplc="513836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16E7984"/>
    <w:multiLevelType w:val="hybridMultilevel"/>
    <w:tmpl w:val="8508FB02"/>
    <w:lvl w:ilvl="0" w:tplc="29A4DAA4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346F12"/>
    <w:multiLevelType w:val="hybridMultilevel"/>
    <w:tmpl w:val="DD1E7C86"/>
    <w:lvl w:ilvl="0" w:tplc="9596248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732059"/>
    <w:multiLevelType w:val="hybridMultilevel"/>
    <w:tmpl w:val="9F70FCB8"/>
    <w:lvl w:ilvl="0" w:tplc="79D8DB0A">
      <w:start w:val="2"/>
      <w:numFmt w:val="lowerLetter"/>
      <w:lvlText w:val="(%1)"/>
      <w:lvlJc w:val="left"/>
      <w:pPr>
        <w:ind w:left="927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0"/>
  </w:num>
  <w:num w:numId="5">
    <w:abstractNumId w:val="5"/>
  </w:num>
  <w:num w:numId="6">
    <w:abstractNumId w:val="15"/>
  </w:num>
  <w:num w:numId="7">
    <w:abstractNumId w:val="8"/>
  </w:num>
  <w:num w:numId="8">
    <w:abstractNumId w:val="11"/>
  </w:num>
  <w:num w:numId="9">
    <w:abstractNumId w:val="4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2"/>
  </w:num>
  <w:num w:numId="16">
    <w:abstractNumId w:val="9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attachedTemplate r:id="rId1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116738"/>
  </w:hdrShapeDefaults>
  <w:footnotePr>
    <w:footnote w:id="-1"/>
    <w:footnote w:id="0"/>
  </w:footnotePr>
  <w:endnotePr>
    <w:endnote w:id="-1"/>
    <w:endnote w:id="0"/>
  </w:endnotePr>
  <w:compat/>
  <w:rsids>
    <w:rsidRoot w:val="00363059"/>
    <w:rsid w:val="00000259"/>
    <w:rsid w:val="0000046B"/>
    <w:rsid w:val="000025DD"/>
    <w:rsid w:val="00002C5F"/>
    <w:rsid w:val="00003212"/>
    <w:rsid w:val="000039FE"/>
    <w:rsid w:val="000044F0"/>
    <w:rsid w:val="00005039"/>
    <w:rsid w:val="00005FF1"/>
    <w:rsid w:val="00006093"/>
    <w:rsid w:val="000062BE"/>
    <w:rsid w:val="00007F40"/>
    <w:rsid w:val="00012799"/>
    <w:rsid w:val="000133F3"/>
    <w:rsid w:val="0001505F"/>
    <w:rsid w:val="00015D4B"/>
    <w:rsid w:val="00016930"/>
    <w:rsid w:val="0001727D"/>
    <w:rsid w:val="00020266"/>
    <w:rsid w:val="000210BA"/>
    <w:rsid w:val="0002207D"/>
    <w:rsid w:val="0002215F"/>
    <w:rsid w:val="00022867"/>
    <w:rsid w:val="00022BFB"/>
    <w:rsid w:val="00022DE2"/>
    <w:rsid w:val="00026B50"/>
    <w:rsid w:val="000304CD"/>
    <w:rsid w:val="00030AF0"/>
    <w:rsid w:val="00032A23"/>
    <w:rsid w:val="00033044"/>
    <w:rsid w:val="000342D7"/>
    <w:rsid w:val="00036639"/>
    <w:rsid w:val="00036CE5"/>
    <w:rsid w:val="00037314"/>
    <w:rsid w:val="0003734B"/>
    <w:rsid w:val="0004033C"/>
    <w:rsid w:val="000426AF"/>
    <w:rsid w:val="000429C9"/>
    <w:rsid w:val="00045795"/>
    <w:rsid w:val="00046A6A"/>
    <w:rsid w:val="0005027E"/>
    <w:rsid w:val="0005305C"/>
    <w:rsid w:val="000540C1"/>
    <w:rsid w:val="00057013"/>
    <w:rsid w:val="00060A59"/>
    <w:rsid w:val="00061C7C"/>
    <w:rsid w:val="000626B1"/>
    <w:rsid w:val="00062E5A"/>
    <w:rsid w:val="00065129"/>
    <w:rsid w:val="00067EBA"/>
    <w:rsid w:val="00071F52"/>
    <w:rsid w:val="0007223D"/>
    <w:rsid w:val="000738E8"/>
    <w:rsid w:val="000755CA"/>
    <w:rsid w:val="00080B21"/>
    <w:rsid w:val="00080FFC"/>
    <w:rsid w:val="00082E32"/>
    <w:rsid w:val="00083366"/>
    <w:rsid w:val="00083F86"/>
    <w:rsid w:val="00084FAC"/>
    <w:rsid w:val="00086DC9"/>
    <w:rsid w:val="0009218E"/>
    <w:rsid w:val="0009220D"/>
    <w:rsid w:val="000923EF"/>
    <w:rsid w:val="00094A8B"/>
    <w:rsid w:val="000A076F"/>
    <w:rsid w:val="000A0E7C"/>
    <w:rsid w:val="000A113D"/>
    <w:rsid w:val="000A1604"/>
    <w:rsid w:val="000A3CA9"/>
    <w:rsid w:val="000A5160"/>
    <w:rsid w:val="000A65A9"/>
    <w:rsid w:val="000A6897"/>
    <w:rsid w:val="000B3CA4"/>
    <w:rsid w:val="000B3CD2"/>
    <w:rsid w:val="000B4528"/>
    <w:rsid w:val="000B7383"/>
    <w:rsid w:val="000C2784"/>
    <w:rsid w:val="000C375D"/>
    <w:rsid w:val="000C50DF"/>
    <w:rsid w:val="000C52F4"/>
    <w:rsid w:val="000C7153"/>
    <w:rsid w:val="000D0A01"/>
    <w:rsid w:val="000D1E1C"/>
    <w:rsid w:val="000D30A7"/>
    <w:rsid w:val="000D3C2D"/>
    <w:rsid w:val="000E1D21"/>
    <w:rsid w:val="000E1E08"/>
    <w:rsid w:val="000E2A60"/>
    <w:rsid w:val="000E3093"/>
    <w:rsid w:val="000F0192"/>
    <w:rsid w:val="000F0D18"/>
    <w:rsid w:val="000F32A1"/>
    <w:rsid w:val="000F5E56"/>
    <w:rsid w:val="000F7043"/>
    <w:rsid w:val="000F7B04"/>
    <w:rsid w:val="000F7C4C"/>
    <w:rsid w:val="000F7F51"/>
    <w:rsid w:val="00100CC5"/>
    <w:rsid w:val="001023EB"/>
    <w:rsid w:val="00103F50"/>
    <w:rsid w:val="00104E4C"/>
    <w:rsid w:val="00107149"/>
    <w:rsid w:val="00107D81"/>
    <w:rsid w:val="00111911"/>
    <w:rsid w:val="00115DF7"/>
    <w:rsid w:val="001174C9"/>
    <w:rsid w:val="001177DC"/>
    <w:rsid w:val="00120AED"/>
    <w:rsid w:val="00127614"/>
    <w:rsid w:val="0013272B"/>
    <w:rsid w:val="00135439"/>
    <w:rsid w:val="0014049D"/>
    <w:rsid w:val="001404DE"/>
    <w:rsid w:val="001417CC"/>
    <w:rsid w:val="00141AE8"/>
    <w:rsid w:val="001451BE"/>
    <w:rsid w:val="00145E86"/>
    <w:rsid w:val="00151B5F"/>
    <w:rsid w:val="00152AB4"/>
    <w:rsid w:val="00153702"/>
    <w:rsid w:val="00153C7D"/>
    <w:rsid w:val="00157AB0"/>
    <w:rsid w:val="00157CFE"/>
    <w:rsid w:val="001636FB"/>
    <w:rsid w:val="00164C3D"/>
    <w:rsid w:val="001659A1"/>
    <w:rsid w:val="00170788"/>
    <w:rsid w:val="00170A32"/>
    <w:rsid w:val="00171677"/>
    <w:rsid w:val="00174AFA"/>
    <w:rsid w:val="00175D55"/>
    <w:rsid w:val="001772BE"/>
    <w:rsid w:val="001825B3"/>
    <w:rsid w:val="001857C4"/>
    <w:rsid w:val="00187DBA"/>
    <w:rsid w:val="0019065E"/>
    <w:rsid w:val="00191490"/>
    <w:rsid w:val="00192BA1"/>
    <w:rsid w:val="001941B0"/>
    <w:rsid w:val="0019461D"/>
    <w:rsid w:val="00194682"/>
    <w:rsid w:val="00196F88"/>
    <w:rsid w:val="001976ED"/>
    <w:rsid w:val="001A1A15"/>
    <w:rsid w:val="001A2ADE"/>
    <w:rsid w:val="001A4A5A"/>
    <w:rsid w:val="001B2A04"/>
    <w:rsid w:val="001B2C93"/>
    <w:rsid w:val="001B449D"/>
    <w:rsid w:val="001C12B0"/>
    <w:rsid w:val="001C1ECB"/>
    <w:rsid w:val="001C63EB"/>
    <w:rsid w:val="001C7C6D"/>
    <w:rsid w:val="001C7FC3"/>
    <w:rsid w:val="001D22E8"/>
    <w:rsid w:val="001D3759"/>
    <w:rsid w:val="001D4453"/>
    <w:rsid w:val="001D62BD"/>
    <w:rsid w:val="001D7539"/>
    <w:rsid w:val="001E114C"/>
    <w:rsid w:val="001E20DE"/>
    <w:rsid w:val="001E3331"/>
    <w:rsid w:val="001E375C"/>
    <w:rsid w:val="001E4ED7"/>
    <w:rsid w:val="001E5611"/>
    <w:rsid w:val="001F057D"/>
    <w:rsid w:val="001F3CB9"/>
    <w:rsid w:val="001F44B9"/>
    <w:rsid w:val="001F4AAA"/>
    <w:rsid w:val="001F5FC3"/>
    <w:rsid w:val="002004AB"/>
    <w:rsid w:val="00200F04"/>
    <w:rsid w:val="00201870"/>
    <w:rsid w:val="00201FC9"/>
    <w:rsid w:val="0020432A"/>
    <w:rsid w:val="00204834"/>
    <w:rsid w:val="00204F9E"/>
    <w:rsid w:val="00214CFD"/>
    <w:rsid w:val="0021602A"/>
    <w:rsid w:val="002177B2"/>
    <w:rsid w:val="00223170"/>
    <w:rsid w:val="00224359"/>
    <w:rsid w:val="002272E6"/>
    <w:rsid w:val="00234217"/>
    <w:rsid w:val="0023427D"/>
    <w:rsid w:val="00234A19"/>
    <w:rsid w:val="00235771"/>
    <w:rsid w:val="002362DF"/>
    <w:rsid w:val="00240A6E"/>
    <w:rsid w:val="00240EDB"/>
    <w:rsid w:val="00241763"/>
    <w:rsid w:val="00242216"/>
    <w:rsid w:val="00242A59"/>
    <w:rsid w:val="002431F8"/>
    <w:rsid w:val="00246311"/>
    <w:rsid w:val="00247665"/>
    <w:rsid w:val="0025011F"/>
    <w:rsid w:val="00252C4E"/>
    <w:rsid w:val="00254ADF"/>
    <w:rsid w:val="00257B99"/>
    <w:rsid w:val="002614FD"/>
    <w:rsid w:val="00261C5B"/>
    <w:rsid w:val="002631A8"/>
    <w:rsid w:val="00265721"/>
    <w:rsid w:val="002665E7"/>
    <w:rsid w:val="00273878"/>
    <w:rsid w:val="00273CC6"/>
    <w:rsid w:val="00273F25"/>
    <w:rsid w:val="00275628"/>
    <w:rsid w:val="00277A5A"/>
    <w:rsid w:val="00277FD7"/>
    <w:rsid w:val="00283D10"/>
    <w:rsid w:val="00286757"/>
    <w:rsid w:val="0029042A"/>
    <w:rsid w:val="00292412"/>
    <w:rsid w:val="00292D9E"/>
    <w:rsid w:val="00294382"/>
    <w:rsid w:val="002969A9"/>
    <w:rsid w:val="00297483"/>
    <w:rsid w:val="00297EB8"/>
    <w:rsid w:val="002A02DC"/>
    <w:rsid w:val="002A03AA"/>
    <w:rsid w:val="002A0EAA"/>
    <w:rsid w:val="002A4264"/>
    <w:rsid w:val="002A45BD"/>
    <w:rsid w:val="002A5F65"/>
    <w:rsid w:val="002A69EA"/>
    <w:rsid w:val="002A7D71"/>
    <w:rsid w:val="002A7E39"/>
    <w:rsid w:val="002A7FA5"/>
    <w:rsid w:val="002B129B"/>
    <w:rsid w:val="002B1BE7"/>
    <w:rsid w:val="002B2AC7"/>
    <w:rsid w:val="002B3148"/>
    <w:rsid w:val="002B4936"/>
    <w:rsid w:val="002B4B03"/>
    <w:rsid w:val="002C09D9"/>
    <w:rsid w:val="002C1963"/>
    <w:rsid w:val="002C1987"/>
    <w:rsid w:val="002C3D22"/>
    <w:rsid w:val="002D0BA8"/>
    <w:rsid w:val="002D20AB"/>
    <w:rsid w:val="002D378A"/>
    <w:rsid w:val="002D3E5C"/>
    <w:rsid w:val="002E24FE"/>
    <w:rsid w:val="002E59CE"/>
    <w:rsid w:val="002E6B59"/>
    <w:rsid w:val="002F0811"/>
    <w:rsid w:val="002F19D0"/>
    <w:rsid w:val="002F3E47"/>
    <w:rsid w:val="002F6C74"/>
    <w:rsid w:val="002F6E9A"/>
    <w:rsid w:val="0030129E"/>
    <w:rsid w:val="00301423"/>
    <w:rsid w:val="00302C9E"/>
    <w:rsid w:val="0030307F"/>
    <w:rsid w:val="003074D2"/>
    <w:rsid w:val="00307E2E"/>
    <w:rsid w:val="0031302A"/>
    <w:rsid w:val="00313DAB"/>
    <w:rsid w:val="00313DE3"/>
    <w:rsid w:val="00314B84"/>
    <w:rsid w:val="00317B8B"/>
    <w:rsid w:val="0032310F"/>
    <w:rsid w:val="00325193"/>
    <w:rsid w:val="00332586"/>
    <w:rsid w:val="00333CFC"/>
    <w:rsid w:val="00335366"/>
    <w:rsid w:val="00335426"/>
    <w:rsid w:val="0033612C"/>
    <w:rsid w:val="0033765F"/>
    <w:rsid w:val="00340ADF"/>
    <w:rsid w:val="0034113D"/>
    <w:rsid w:val="00342E8B"/>
    <w:rsid w:val="00343735"/>
    <w:rsid w:val="00345191"/>
    <w:rsid w:val="0034550E"/>
    <w:rsid w:val="00347262"/>
    <w:rsid w:val="00350EA7"/>
    <w:rsid w:val="0035358B"/>
    <w:rsid w:val="0035517A"/>
    <w:rsid w:val="003564BD"/>
    <w:rsid w:val="00363059"/>
    <w:rsid w:val="00363FAA"/>
    <w:rsid w:val="003663DA"/>
    <w:rsid w:val="0036673D"/>
    <w:rsid w:val="0036705C"/>
    <w:rsid w:val="00367574"/>
    <w:rsid w:val="003708E1"/>
    <w:rsid w:val="003720E5"/>
    <w:rsid w:val="003731AD"/>
    <w:rsid w:val="00373DFA"/>
    <w:rsid w:val="0037526A"/>
    <w:rsid w:val="00380A8C"/>
    <w:rsid w:val="00381CC4"/>
    <w:rsid w:val="00382B61"/>
    <w:rsid w:val="0038518C"/>
    <w:rsid w:val="00385A04"/>
    <w:rsid w:val="00387AA6"/>
    <w:rsid w:val="0039015C"/>
    <w:rsid w:val="00390F3B"/>
    <w:rsid w:val="0039154A"/>
    <w:rsid w:val="00393D3C"/>
    <w:rsid w:val="00397506"/>
    <w:rsid w:val="003A02F2"/>
    <w:rsid w:val="003A08A0"/>
    <w:rsid w:val="003A0C00"/>
    <w:rsid w:val="003A2926"/>
    <w:rsid w:val="003A35D5"/>
    <w:rsid w:val="003A6698"/>
    <w:rsid w:val="003B03FA"/>
    <w:rsid w:val="003B24D9"/>
    <w:rsid w:val="003B3B98"/>
    <w:rsid w:val="003B6D0E"/>
    <w:rsid w:val="003B7676"/>
    <w:rsid w:val="003C1FBA"/>
    <w:rsid w:val="003C25F0"/>
    <w:rsid w:val="003C316B"/>
    <w:rsid w:val="003C609F"/>
    <w:rsid w:val="003D2374"/>
    <w:rsid w:val="003D24B3"/>
    <w:rsid w:val="003D4D3A"/>
    <w:rsid w:val="003D52CD"/>
    <w:rsid w:val="003D5ACF"/>
    <w:rsid w:val="003E2102"/>
    <w:rsid w:val="003F102A"/>
    <w:rsid w:val="003F1C64"/>
    <w:rsid w:val="003F219F"/>
    <w:rsid w:val="003F2B66"/>
    <w:rsid w:val="003F32AE"/>
    <w:rsid w:val="003F4172"/>
    <w:rsid w:val="003F76B5"/>
    <w:rsid w:val="004000A2"/>
    <w:rsid w:val="00400D79"/>
    <w:rsid w:val="004015FF"/>
    <w:rsid w:val="004020E4"/>
    <w:rsid w:val="00403E93"/>
    <w:rsid w:val="00415139"/>
    <w:rsid w:val="00416A59"/>
    <w:rsid w:val="00416BE4"/>
    <w:rsid w:val="00420EE5"/>
    <w:rsid w:val="00422D1B"/>
    <w:rsid w:val="0042554D"/>
    <w:rsid w:val="0042636B"/>
    <w:rsid w:val="00431BFE"/>
    <w:rsid w:val="00433F91"/>
    <w:rsid w:val="0043787A"/>
    <w:rsid w:val="004427D9"/>
    <w:rsid w:val="00442A70"/>
    <w:rsid w:val="0044409A"/>
    <w:rsid w:val="00446015"/>
    <w:rsid w:val="004475F5"/>
    <w:rsid w:val="00447663"/>
    <w:rsid w:val="00447E45"/>
    <w:rsid w:val="00452099"/>
    <w:rsid w:val="004527DD"/>
    <w:rsid w:val="0045762B"/>
    <w:rsid w:val="0045797A"/>
    <w:rsid w:val="0046004D"/>
    <w:rsid w:val="00462570"/>
    <w:rsid w:val="00465FA0"/>
    <w:rsid w:val="00467E90"/>
    <w:rsid w:val="004701DA"/>
    <w:rsid w:val="004734FD"/>
    <w:rsid w:val="00473865"/>
    <w:rsid w:val="00473A6F"/>
    <w:rsid w:val="0047550E"/>
    <w:rsid w:val="0048260A"/>
    <w:rsid w:val="00483E19"/>
    <w:rsid w:val="0048539A"/>
    <w:rsid w:val="00486436"/>
    <w:rsid w:val="0048761F"/>
    <w:rsid w:val="00487B38"/>
    <w:rsid w:val="004904AA"/>
    <w:rsid w:val="004909F1"/>
    <w:rsid w:val="004918E3"/>
    <w:rsid w:val="004925A5"/>
    <w:rsid w:val="00494856"/>
    <w:rsid w:val="00495E50"/>
    <w:rsid w:val="00497DCE"/>
    <w:rsid w:val="00497F7C"/>
    <w:rsid w:val="004A0298"/>
    <w:rsid w:val="004A1423"/>
    <w:rsid w:val="004A18C8"/>
    <w:rsid w:val="004A3EF6"/>
    <w:rsid w:val="004A55C1"/>
    <w:rsid w:val="004A5E47"/>
    <w:rsid w:val="004A65E1"/>
    <w:rsid w:val="004A6C0D"/>
    <w:rsid w:val="004B0A23"/>
    <w:rsid w:val="004B2574"/>
    <w:rsid w:val="004C1761"/>
    <w:rsid w:val="004C4754"/>
    <w:rsid w:val="004C4D07"/>
    <w:rsid w:val="004C5C57"/>
    <w:rsid w:val="004D0A6F"/>
    <w:rsid w:val="004D1E29"/>
    <w:rsid w:val="004D5673"/>
    <w:rsid w:val="004D6991"/>
    <w:rsid w:val="004D767E"/>
    <w:rsid w:val="004E10E9"/>
    <w:rsid w:val="004E36DC"/>
    <w:rsid w:val="004F0ED0"/>
    <w:rsid w:val="004F22AA"/>
    <w:rsid w:val="004F279D"/>
    <w:rsid w:val="004F3EB6"/>
    <w:rsid w:val="004F73D9"/>
    <w:rsid w:val="00500A42"/>
    <w:rsid w:val="0050410B"/>
    <w:rsid w:val="005041F1"/>
    <w:rsid w:val="005111AA"/>
    <w:rsid w:val="00511318"/>
    <w:rsid w:val="005119D3"/>
    <w:rsid w:val="00514C4F"/>
    <w:rsid w:val="00515DDC"/>
    <w:rsid w:val="00521EB8"/>
    <w:rsid w:val="00522C5A"/>
    <w:rsid w:val="0052445F"/>
    <w:rsid w:val="00526559"/>
    <w:rsid w:val="005311CE"/>
    <w:rsid w:val="005318BC"/>
    <w:rsid w:val="005319EE"/>
    <w:rsid w:val="0053760E"/>
    <w:rsid w:val="00540247"/>
    <w:rsid w:val="00541FD7"/>
    <w:rsid w:val="00545705"/>
    <w:rsid w:val="00546A9C"/>
    <w:rsid w:val="005472E5"/>
    <w:rsid w:val="0055002E"/>
    <w:rsid w:val="00551669"/>
    <w:rsid w:val="00551B82"/>
    <w:rsid w:val="00551C27"/>
    <w:rsid w:val="00554F8E"/>
    <w:rsid w:val="0055597C"/>
    <w:rsid w:val="00555DF3"/>
    <w:rsid w:val="005615CE"/>
    <w:rsid w:val="00561A92"/>
    <w:rsid w:val="00567CDB"/>
    <w:rsid w:val="00567DDB"/>
    <w:rsid w:val="0057056A"/>
    <w:rsid w:val="00570F8B"/>
    <w:rsid w:val="00572360"/>
    <w:rsid w:val="00573762"/>
    <w:rsid w:val="00573A51"/>
    <w:rsid w:val="00574F0F"/>
    <w:rsid w:val="005757B9"/>
    <w:rsid w:val="00576BC4"/>
    <w:rsid w:val="00580CC2"/>
    <w:rsid w:val="005821BB"/>
    <w:rsid w:val="005825B2"/>
    <w:rsid w:val="00583FA4"/>
    <w:rsid w:val="005841C1"/>
    <w:rsid w:val="005858CD"/>
    <w:rsid w:val="00585C63"/>
    <w:rsid w:val="0058632D"/>
    <w:rsid w:val="0058696A"/>
    <w:rsid w:val="005869EC"/>
    <w:rsid w:val="005872B1"/>
    <w:rsid w:val="0058786A"/>
    <w:rsid w:val="00590DE4"/>
    <w:rsid w:val="00591570"/>
    <w:rsid w:val="00592704"/>
    <w:rsid w:val="00592C22"/>
    <w:rsid w:val="0059601F"/>
    <w:rsid w:val="005A167F"/>
    <w:rsid w:val="005A1BFF"/>
    <w:rsid w:val="005A32B3"/>
    <w:rsid w:val="005A37FF"/>
    <w:rsid w:val="005A382D"/>
    <w:rsid w:val="005A3B42"/>
    <w:rsid w:val="005A4B07"/>
    <w:rsid w:val="005A6F3F"/>
    <w:rsid w:val="005A73F8"/>
    <w:rsid w:val="005A753F"/>
    <w:rsid w:val="005B1B7B"/>
    <w:rsid w:val="005B1C52"/>
    <w:rsid w:val="005B6305"/>
    <w:rsid w:val="005B6695"/>
    <w:rsid w:val="005C21A2"/>
    <w:rsid w:val="005C35AE"/>
    <w:rsid w:val="005C477A"/>
    <w:rsid w:val="005C7EE2"/>
    <w:rsid w:val="005D3B1F"/>
    <w:rsid w:val="005D6F19"/>
    <w:rsid w:val="005E0B32"/>
    <w:rsid w:val="005E34D5"/>
    <w:rsid w:val="005E3BF5"/>
    <w:rsid w:val="005E4EAF"/>
    <w:rsid w:val="005E7AA0"/>
    <w:rsid w:val="005F0282"/>
    <w:rsid w:val="005F0383"/>
    <w:rsid w:val="005F268A"/>
    <w:rsid w:val="005F7427"/>
    <w:rsid w:val="00601FB9"/>
    <w:rsid w:val="00602968"/>
    <w:rsid w:val="00603EEF"/>
    <w:rsid w:val="00605090"/>
    <w:rsid w:val="006057B3"/>
    <w:rsid w:val="00605F37"/>
    <w:rsid w:val="006062FB"/>
    <w:rsid w:val="00606B8C"/>
    <w:rsid w:val="00607655"/>
    <w:rsid w:val="00607F4B"/>
    <w:rsid w:val="00611398"/>
    <w:rsid w:val="0061213D"/>
    <w:rsid w:val="00615192"/>
    <w:rsid w:val="00620B34"/>
    <w:rsid w:val="00620F91"/>
    <w:rsid w:val="00622338"/>
    <w:rsid w:val="00625056"/>
    <w:rsid w:val="00625EDC"/>
    <w:rsid w:val="00626DC9"/>
    <w:rsid w:val="006272D9"/>
    <w:rsid w:val="00627BB3"/>
    <w:rsid w:val="0063055F"/>
    <w:rsid w:val="00631586"/>
    <w:rsid w:val="006318D7"/>
    <w:rsid w:val="00631B16"/>
    <w:rsid w:val="00632A60"/>
    <w:rsid w:val="00632AA7"/>
    <w:rsid w:val="006333E7"/>
    <w:rsid w:val="00633D07"/>
    <w:rsid w:val="00633F26"/>
    <w:rsid w:val="00634680"/>
    <w:rsid w:val="00634A54"/>
    <w:rsid w:val="00635295"/>
    <w:rsid w:val="006357E3"/>
    <w:rsid w:val="006462F1"/>
    <w:rsid w:val="00646DAF"/>
    <w:rsid w:val="006471D6"/>
    <w:rsid w:val="0064739F"/>
    <w:rsid w:val="00650018"/>
    <w:rsid w:val="006512E3"/>
    <w:rsid w:val="006516CC"/>
    <w:rsid w:val="0065468A"/>
    <w:rsid w:val="006557C5"/>
    <w:rsid w:val="006571F7"/>
    <w:rsid w:val="006575D1"/>
    <w:rsid w:val="006577F4"/>
    <w:rsid w:val="0066164A"/>
    <w:rsid w:val="00663968"/>
    <w:rsid w:val="006701AD"/>
    <w:rsid w:val="00670CB2"/>
    <w:rsid w:val="0067278A"/>
    <w:rsid w:val="00672917"/>
    <w:rsid w:val="006754E6"/>
    <w:rsid w:val="00681B1C"/>
    <w:rsid w:val="0068330C"/>
    <w:rsid w:val="00683ABD"/>
    <w:rsid w:val="00685635"/>
    <w:rsid w:val="00686870"/>
    <w:rsid w:val="006871BA"/>
    <w:rsid w:val="00687479"/>
    <w:rsid w:val="00687D9B"/>
    <w:rsid w:val="00692B2E"/>
    <w:rsid w:val="006947A1"/>
    <w:rsid w:val="00694DD7"/>
    <w:rsid w:val="006A28D0"/>
    <w:rsid w:val="006A5E47"/>
    <w:rsid w:val="006B11D8"/>
    <w:rsid w:val="006B1E04"/>
    <w:rsid w:val="006B1EB2"/>
    <w:rsid w:val="006B2557"/>
    <w:rsid w:val="006B71AC"/>
    <w:rsid w:val="006B7C33"/>
    <w:rsid w:val="006C0B97"/>
    <w:rsid w:val="006C0D9B"/>
    <w:rsid w:val="006C216C"/>
    <w:rsid w:val="006C3D11"/>
    <w:rsid w:val="006D0E1E"/>
    <w:rsid w:val="006D40B3"/>
    <w:rsid w:val="006D50EF"/>
    <w:rsid w:val="006D5D66"/>
    <w:rsid w:val="006D6B4E"/>
    <w:rsid w:val="006D7ED6"/>
    <w:rsid w:val="006E0F64"/>
    <w:rsid w:val="006E6678"/>
    <w:rsid w:val="006E6883"/>
    <w:rsid w:val="006E698E"/>
    <w:rsid w:val="006E768A"/>
    <w:rsid w:val="006F0CCB"/>
    <w:rsid w:val="006F103F"/>
    <w:rsid w:val="006F16EA"/>
    <w:rsid w:val="006F4C79"/>
    <w:rsid w:val="006F67FD"/>
    <w:rsid w:val="00701782"/>
    <w:rsid w:val="00702355"/>
    <w:rsid w:val="0070420C"/>
    <w:rsid w:val="0070496F"/>
    <w:rsid w:val="007058EC"/>
    <w:rsid w:val="007120CB"/>
    <w:rsid w:val="00712AF5"/>
    <w:rsid w:val="00716EB8"/>
    <w:rsid w:val="007211B8"/>
    <w:rsid w:val="007217DD"/>
    <w:rsid w:val="007217DE"/>
    <w:rsid w:val="007228ED"/>
    <w:rsid w:val="00724AA4"/>
    <w:rsid w:val="007270B6"/>
    <w:rsid w:val="00727C6A"/>
    <w:rsid w:val="00730136"/>
    <w:rsid w:val="0073483F"/>
    <w:rsid w:val="0073556F"/>
    <w:rsid w:val="0073736A"/>
    <w:rsid w:val="00746905"/>
    <w:rsid w:val="00746B6E"/>
    <w:rsid w:val="00750835"/>
    <w:rsid w:val="00755DBD"/>
    <w:rsid w:val="007567C8"/>
    <w:rsid w:val="00756B27"/>
    <w:rsid w:val="007570AE"/>
    <w:rsid w:val="007576D4"/>
    <w:rsid w:val="00760398"/>
    <w:rsid w:val="0076083F"/>
    <w:rsid w:val="0076215C"/>
    <w:rsid w:val="007635BD"/>
    <w:rsid w:val="00764C29"/>
    <w:rsid w:val="007669A4"/>
    <w:rsid w:val="0077006D"/>
    <w:rsid w:val="007705CC"/>
    <w:rsid w:val="00770AF9"/>
    <w:rsid w:val="007725EF"/>
    <w:rsid w:val="00773BF3"/>
    <w:rsid w:val="00774D4F"/>
    <w:rsid w:val="00775250"/>
    <w:rsid w:val="007752C8"/>
    <w:rsid w:val="00775571"/>
    <w:rsid w:val="007810FF"/>
    <w:rsid w:val="00784C83"/>
    <w:rsid w:val="0079092E"/>
    <w:rsid w:val="0079106E"/>
    <w:rsid w:val="00791120"/>
    <w:rsid w:val="007925FC"/>
    <w:rsid w:val="00794FA2"/>
    <w:rsid w:val="00796998"/>
    <w:rsid w:val="007979AB"/>
    <w:rsid w:val="007A299C"/>
    <w:rsid w:val="007A3E10"/>
    <w:rsid w:val="007A62A5"/>
    <w:rsid w:val="007C287C"/>
    <w:rsid w:val="007C6787"/>
    <w:rsid w:val="007C6CD2"/>
    <w:rsid w:val="007D0F1C"/>
    <w:rsid w:val="007D3508"/>
    <w:rsid w:val="007D558A"/>
    <w:rsid w:val="007D59B2"/>
    <w:rsid w:val="007D65E4"/>
    <w:rsid w:val="007E00AD"/>
    <w:rsid w:val="007E1067"/>
    <w:rsid w:val="007E1C21"/>
    <w:rsid w:val="007E353C"/>
    <w:rsid w:val="007E6BC7"/>
    <w:rsid w:val="007E6BD2"/>
    <w:rsid w:val="007F04DE"/>
    <w:rsid w:val="007F317F"/>
    <w:rsid w:val="007F354F"/>
    <w:rsid w:val="007F47B7"/>
    <w:rsid w:val="007F6B25"/>
    <w:rsid w:val="0080251E"/>
    <w:rsid w:val="00802AB4"/>
    <w:rsid w:val="00802DD5"/>
    <w:rsid w:val="00802F81"/>
    <w:rsid w:val="0080327D"/>
    <w:rsid w:val="008035E0"/>
    <w:rsid w:val="008049A6"/>
    <w:rsid w:val="0080636D"/>
    <w:rsid w:val="00810121"/>
    <w:rsid w:val="0081301D"/>
    <w:rsid w:val="00813F6E"/>
    <w:rsid w:val="008207A9"/>
    <w:rsid w:val="008218D1"/>
    <w:rsid w:val="00825FB1"/>
    <w:rsid w:val="008274C0"/>
    <w:rsid w:val="0083034F"/>
    <w:rsid w:val="00831956"/>
    <w:rsid w:val="008321E4"/>
    <w:rsid w:val="00832DF5"/>
    <w:rsid w:val="00837D83"/>
    <w:rsid w:val="008404E2"/>
    <w:rsid w:val="008445FA"/>
    <w:rsid w:val="00846086"/>
    <w:rsid w:val="00846F62"/>
    <w:rsid w:val="00847994"/>
    <w:rsid w:val="00852E1D"/>
    <w:rsid w:val="008625A5"/>
    <w:rsid w:val="008652F3"/>
    <w:rsid w:val="00871F0C"/>
    <w:rsid w:val="00872C98"/>
    <w:rsid w:val="00876618"/>
    <w:rsid w:val="00876A3D"/>
    <w:rsid w:val="0088308A"/>
    <w:rsid w:val="0088482D"/>
    <w:rsid w:val="00884E94"/>
    <w:rsid w:val="00885CB6"/>
    <w:rsid w:val="00885DF3"/>
    <w:rsid w:val="008869A6"/>
    <w:rsid w:val="008875C8"/>
    <w:rsid w:val="0089513C"/>
    <w:rsid w:val="00896BC6"/>
    <w:rsid w:val="0089739E"/>
    <w:rsid w:val="008A223D"/>
    <w:rsid w:val="008A4CB9"/>
    <w:rsid w:val="008A6CF3"/>
    <w:rsid w:val="008A74D7"/>
    <w:rsid w:val="008B004A"/>
    <w:rsid w:val="008C045E"/>
    <w:rsid w:val="008C19DB"/>
    <w:rsid w:val="008C1F25"/>
    <w:rsid w:val="008C4D46"/>
    <w:rsid w:val="008C5486"/>
    <w:rsid w:val="008C74CE"/>
    <w:rsid w:val="008D293B"/>
    <w:rsid w:val="008D4B70"/>
    <w:rsid w:val="008D7B6B"/>
    <w:rsid w:val="008E0DE2"/>
    <w:rsid w:val="008E1880"/>
    <w:rsid w:val="008E1C18"/>
    <w:rsid w:val="008E2C73"/>
    <w:rsid w:val="008E4470"/>
    <w:rsid w:val="008E53B1"/>
    <w:rsid w:val="008E6057"/>
    <w:rsid w:val="008E6CC1"/>
    <w:rsid w:val="008F0CAF"/>
    <w:rsid w:val="008F21D8"/>
    <w:rsid w:val="008F24C1"/>
    <w:rsid w:val="008F468E"/>
    <w:rsid w:val="008F480F"/>
    <w:rsid w:val="008F5238"/>
    <w:rsid w:val="00902185"/>
    <w:rsid w:val="0090407B"/>
    <w:rsid w:val="009068C5"/>
    <w:rsid w:val="00907E7F"/>
    <w:rsid w:val="00917709"/>
    <w:rsid w:val="009207C8"/>
    <w:rsid w:val="009212FA"/>
    <w:rsid w:val="00921544"/>
    <w:rsid w:val="009223EA"/>
    <w:rsid w:val="00923310"/>
    <w:rsid w:val="009244F6"/>
    <w:rsid w:val="00926E34"/>
    <w:rsid w:val="009334EC"/>
    <w:rsid w:val="0093463D"/>
    <w:rsid w:val="00935485"/>
    <w:rsid w:val="00937EA0"/>
    <w:rsid w:val="00941A5F"/>
    <w:rsid w:val="0094416F"/>
    <w:rsid w:val="00944C4B"/>
    <w:rsid w:val="00945346"/>
    <w:rsid w:val="00945BAA"/>
    <w:rsid w:val="00945CFE"/>
    <w:rsid w:val="00945E19"/>
    <w:rsid w:val="0095004D"/>
    <w:rsid w:val="0095144C"/>
    <w:rsid w:val="0095239E"/>
    <w:rsid w:val="00954BDA"/>
    <w:rsid w:val="00957DEB"/>
    <w:rsid w:val="00960B9A"/>
    <w:rsid w:val="009629BE"/>
    <w:rsid w:val="00965FDA"/>
    <w:rsid w:val="0097562A"/>
    <w:rsid w:val="00976503"/>
    <w:rsid w:val="0097685B"/>
    <w:rsid w:val="00976C95"/>
    <w:rsid w:val="00977103"/>
    <w:rsid w:val="00977C69"/>
    <w:rsid w:val="00983691"/>
    <w:rsid w:val="00983D41"/>
    <w:rsid w:val="00984605"/>
    <w:rsid w:val="00985509"/>
    <w:rsid w:val="00986F58"/>
    <w:rsid w:val="0098775E"/>
    <w:rsid w:val="009878F4"/>
    <w:rsid w:val="00990A21"/>
    <w:rsid w:val="00990BA2"/>
    <w:rsid w:val="009912B2"/>
    <w:rsid w:val="009941A0"/>
    <w:rsid w:val="009941B5"/>
    <w:rsid w:val="009A0855"/>
    <w:rsid w:val="009A44ED"/>
    <w:rsid w:val="009A58D7"/>
    <w:rsid w:val="009A5EC8"/>
    <w:rsid w:val="009A70CA"/>
    <w:rsid w:val="009A70FA"/>
    <w:rsid w:val="009B1DA9"/>
    <w:rsid w:val="009B2270"/>
    <w:rsid w:val="009B2DC3"/>
    <w:rsid w:val="009B45F9"/>
    <w:rsid w:val="009B58D0"/>
    <w:rsid w:val="009B5C51"/>
    <w:rsid w:val="009B771B"/>
    <w:rsid w:val="009C014B"/>
    <w:rsid w:val="009C0968"/>
    <w:rsid w:val="009C0BCD"/>
    <w:rsid w:val="009C0C94"/>
    <w:rsid w:val="009C1179"/>
    <w:rsid w:val="009C1C53"/>
    <w:rsid w:val="009C2CA0"/>
    <w:rsid w:val="009C30F2"/>
    <w:rsid w:val="009C39B3"/>
    <w:rsid w:val="009C79DA"/>
    <w:rsid w:val="009C7BF9"/>
    <w:rsid w:val="009C7C00"/>
    <w:rsid w:val="009D18CD"/>
    <w:rsid w:val="009D2608"/>
    <w:rsid w:val="009D5062"/>
    <w:rsid w:val="009D5819"/>
    <w:rsid w:val="009D6234"/>
    <w:rsid w:val="009D6A8C"/>
    <w:rsid w:val="009E6133"/>
    <w:rsid w:val="009E7046"/>
    <w:rsid w:val="009F368D"/>
    <w:rsid w:val="009F6B96"/>
    <w:rsid w:val="009F72AF"/>
    <w:rsid w:val="009F7C5E"/>
    <w:rsid w:val="00A01182"/>
    <w:rsid w:val="00A04C58"/>
    <w:rsid w:val="00A04E3C"/>
    <w:rsid w:val="00A05038"/>
    <w:rsid w:val="00A05232"/>
    <w:rsid w:val="00A07485"/>
    <w:rsid w:val="00A075F0"/>
    <w:rsid w:val="00A105A2"/>
    <w:rsid w:val="00A135FD"/>
    <w:rsid w:val="00A13C67"/>
    <w:rsid w:val="00A15959"/>
    <w:rsid w:val="00A16266"/>
    <w:rsid w:val="00A170A4"/>
    <w:rsid w:val="00A200AB"/>
    <w:rsid w:val="00A22563"/>
    <w:rsid w:val="00A24151"/>
    <w:rsid w:val="00A25315"/>
    <w:rsid w:val="00A27BF0"/>
    <w:rsid w:val="00A27E9E"/>
    <w:rsid w:val="00A30680"/>
    <w:rsid w:val="00A32002"/>
    <w:rsid w:val="00A32506"/>
    <w:rsid w:val="00A34F77"/>
    <w:rsid w:val="00A368C9"/>
    <w:rsid w:val="00A37004"/>
    <w:rsid w:val="00A37553"/>
    <w:rsid w:val="00A41B26"/>
    <w:rsid w:val="00A4273A"/>
    <w:rsid w:val="00A431D8"/>
    <w:rsid w:val="00A43817"/>
    <w:rsid w:val="00A46879"/>
    <w:rsid w:val="00A46D68"/>
    <w:rsid w:val="00A474CB"/>
    <w:rsid w:val="00A47873"/>
    <w:rsid w:val="00A51B73"/>
    <w:rsid w:val="00A52B66"/>
    <w:rsid w:val="00A54C49"/>
    <w:rsid w:val="00A55A39"/>
    <w:rsid w:val="00A5614F"/>
    <w:rsid w:val="00A56AD1"/>
    <w:rsid w:val="00A57EC2"/>
    <w:rsid w:val="00A655C9"/>
    <w:rsid w:val="00A66F37"/>
    <w:rsid w:val="00A66F9A"/>
    <w:rsid w:val="00A7053B"/>
    <w:rsid w:val="00A71956"/>
    <w:rsid w:val="00A734D7"/>
    <w:rsid w:val="00A7566E"/>
    <w:rsid w:val="00A765D2"/>
    <w:rsid w:val="00A8034D"/>
    <w:rsid w:val="00A8344D"/>
    <w:rsid w:val="00A85BA2"/>
    <w:rsid w:val="00A913B0"/>
    <w:rsid w:val="00A91EDF"/>
    <w:rsid w:val="00AA0B28"/>
    <w:rsid w:val="00AA15F5"/>
    <w:rsid w:val="00AA1C75"/>
    <w:rsid w:val="00AA2B0A"/>
    <w:rsid w:val="00AA46DB"/>
    <w:rsid w:val="00AA4F07"/>
    <w:rsid w:val="00AA558F"/>
    <w:rsid w:val="00AA7D65"/>
    <w:rsid w:val="00AB0751"/>
    <w:rsid w:val="00AB2834"/>
    <w:rsid w:val="00AB4BEE"/>
    <w:rsid w:val="00AB51D2"/>
    <w:rsid w:val="00AB684E"/>
    <w:rsid w:val="00AB7EC7"/>
    <w:rsid w:val="00AC19E3"/>
    <w:rsid w:val="00AC3C93"/>
    <w:rsid w:val="00AC46E6"/>
    <w:rsid w:val="00AC4ACB"/>
    <w:rsid w:val="00AC62B7"/>
    <w:rsid w:val="00AC6CC1"/>
    <w:rsid w:val="00AC767B"/>
    <w:rsid w:val="00AD1342"/>
    <w:rsid w:val="00AD1F98"/>
    <w:rsid w:val="00AD27F9"/>
    <w:rsid w:val="00AD575B"/>
    <w:rsid w:val="00AE0C44"/>
    <w:rsid w:val="00AE11BC"/>
    <w:rsid w:val="00AE12FA"/>
    <w:rsid w:val="00AE1D49"/>
    <w:rsid w:val="00AE5DBA"/>
    <w:rsid w:val="00AE65AE"/>
    <w:rsid w:val="00AE7E5E"/>
    <w:rsid w:val="00AF01D3"/>
    <w:rsid w:val="00AF1712"/>
    <w:rsid w:val="00AF2487"/>
    <w:rsid w:val="00AF27C5"/>
    <w:rsid w:val="00AF2A04"/>
    <w:rsid w:val="00AF2A6F"/>
    <w:rsid w:val="00AF32D4"/>
    <w:rsid w:val="00AF3503"/>
    <w:rsid w:val="00AF3904"/>
    <w:rsid w:val="00AF3B03"/>
    <w:rsid w:val="00AF598A"/>
    <w:rsid w:val="00B007B4"/>
    <w:rsid w:val="00B019AE"/>
    <w:rsid w:val="00B01D2A"/>
    <w:rsid w:val="00B05EEC"/>
    <w:rsid w:val="00B1006A"/>
    <w:rsid w:val="00B10EB6"/>
    <w:rsid w:val="00B1220F"/>
    <w:rsid w:val="00B122ED"/>
    <w:rsid w:val="00B16AA0"/>
    <w:rsid w:val="00B1784B"/>
    <w:rsid w:val="00B27981"/>
    <w:rsid w:val="00B27F67"/>
    <w:rsid w:val="00B3147E"/>
    <w:rsid w:val="00B31840"/>
    <w:rsid w:val="00B34A58"/>
    <w:rsid w:val="00B352BE"/>
    <w:rsid w:val="00B37508"/>
    <w:rsid w:val="00B37620"/>
    <w:rsid w:val="00B409C3"/>
    <w:rsid w:val="00B4121D"/>
    <w:rsid w:val="00B429A3"/>
    <w:rsid w:val="00B4406B"/>
    <w:rsid w:val="00B4410A"/>
    <w:rsid w:val="00B4542C"/>
    <w:rsid w:val="00B472AC"/>
    <w:rsid w:val="00B548B5"/>
    <w:rsid w:val="00B55522"/>
    <w:rsid w:val="00B5679B"/>
    <w:rsid w:val="00B569B1"/>
    <w:rsid w:val="00B62A2E"/>
    <w:rsid w:val="00B707F2"/>
    <w:rsid w:val="00B7297C"/>
    <w:rsid w:val="00B815A7"/>
    <w:rsid w:val="00B81613"/>
    <w:rsid w:val="00B81910"/>
    <w:rsid w:val="00B829B5"/>
    <w:rsid w:val="00B82CDD"/>
    <w:rsid w:val="00B842D0"/>
    <w:rsid w:val="00B8702D"/>
    <w:rsid w:val="00B92B09"/>
    <w:rsid w:val="00B93446"/>
    <w:rsid w:val="00B944BA"/>
    <w:rsid w:val="00B95C21"/>
    <w:rsid w:val="00BA030A"/>
    <w:rsid w:val="00BA18E8"/>
    <w:rsid w:val="00BA7755"/>
    <w:rsid w:val="00BB0B30"/>
    <w:rsid w:val="00BB3588"/>
    <w:rsid w:val="00BB6DF2"/>
    <w:rsid w:val="00BB7326"/>
    <w:rsid w:val="00BB76DE"/>
    <w:rsid w:val="00BB7E87"/>
    <w:rsid w:val="00BC11EE"/>
    <w:rsid w:val="00BC1C07"/>
    <w:rsid w:val="00BC20DF"/>
    <w:rsid w:val="00BC57AB"/>
    <w:rsid w:val="00BC5D89"/>
    <w:rsid w:val="00BC6A7E"/>
    <w:rsid w:val="00BC6D9D"/>
    <w:rsid w:val="00BC74BF"/>
    <w:rsid w:val="00BD0DAD"/>
    <w:rsid w:val="00BD1BB2"/>
    <w:rsid w:val="00BD360C"/>
    <w:rsid w:val="00BD433A"/>
    <w:rsid w:val="00BD616E"/>
    <w:rsid w:val="00BD65E5"/>
    <w:rsid w:val="00BE12BB"/>
    <w:rsid w:val="00BE1E14"/>
    <w:rsid w:val="00BE1EF7"/>
    <w:rsid w:val="00BE42C7"/>
    <w:rsid w:val="00BF072A"/>
    <w:rsid w:val="00BF2F4C"/>
    <w:rsid w:val="00BF3A48"/>
    <w:rsid w:val="00BF6236"/>
    <w:rsid w:val="00BF6F39"/>
    <w:rsid w:val="00C02596"/>
    <w:rsid w:val="00C025E5"/>
    <w:rsid w:val="00C0443D"/>
    <w:rsid w:val="00C04C00"/>
    <w:rsid w:val="00C06383"/>
    <w:rsid w:val="00C102C9"/>
    <w:rsid w:val="00C130CC"/>
    <w:rsid w:val="00C143F0"/>
    <w:rsid w:val="00C146F8"/>
    <w:rsid w:val="00C15674"/>
    <w:rsid w:val="00C15799"/>
    <w:rsid w:val="00C15E8A"/>
    <w:rsid w:val="00C16382"/>
    <w:rsid w:val="00C2072A"/>
    <w:rsid w:val="00C2339C"/>
    <w:rsid w:val="00C241E5"/>
    <w:rsid w:val="00C2759C"/>
    <w:rsid w:val="00C31E76"/>
    <w:rsid w:val="00C32FC5"/>
    <w:rsid w:val="00C35F6D"/>
    <w:rsid w:val="00C412CA"/>
    <w:rsid w:val="00C42376"/>
    <w:rsid w:val="00C42A42"/>
    <w:rsid w:val="00C4489E"/>
    <w:rsid w:val="00C45F82"/>
    <w:rsid w:val="00C5410A"/>
    <w:rsid w:val="00C623F0"/>
    <w:rsid w:val="00C62F78"/>
    <w:rsid w:val="00C632D7"/>
    <w:rsid w:val="00C65D50"/>
    <w:rsid w:val="00C666B2"/>
    <w:rsid w:val="00C67611"/>
    <w:rsid w:val="00C67B04"/>
    <w:rsid w:val="00C67FA4"/>
    <w:rsid w:val="00C70170"/>
    <w:rsid w:val="00C70A45"/>
    <w:rsid w:val="00C70F7C"/>
    <w:rsid w:val="00C72E32"/>
    <w:rsid w:val="00C75394"/>
    <w:rsid w:val="00C76C4C"/>
    <w:rsid w:val="00C77935"/>
    <w:rsid w:val="00C81CA5"/>
    <w:rsid w:val="00C833BF"/>
    <w:rsid w:val="00C95CFD"/>
    <w:rsid w:val="00C96A0E"/>
    <w:rsid w:val="00C96D2F"/>
    <w:rsid w:val="00C97384"/>
    <w:rsid w:val="00C9790B"/>
    <w:rsid w:val="00CA2529"/>
    <w:rsid w:val="00CA2BD2"/>
    <w:rsid w:val="00CA6BB0"/>
    <w:rsid w:val="00CA75AD"/>
    <w:rsid w:val="00CB13F9"/>
    <w:rsid w:val="00CB289D"/>
    <w:rsid w:val="00CB2973"/>
    <w:rsid w:val="00CB493C"/>
    <w:rsid w:val="00CB718C"/>
    <w:rsid w:val="00CC0425"/>
    <w:rsid w:val="00CC135C"/>
    <w:rsid w:val="00CC33F2"/>
    <w:rsid w:val="00CC6049"/>
    <w:rsid w:val="00CC68B5"/>
    <w:rsid w:val="00CC6FB3"/>
    <w:rsid w:val="00CC7011"/>
    <w:rsid w:val="00CD04BA"/>
    <w:rsid w:val="00CD3343"/>
    <w:rsid w:val="00CD4E5D"/>
    <w:rsid w:val="00CD6230"/>
    <w:rsid w:val="00CE16A8"/>
    <w:rsid w:val="00CE35F7"/>
    <w:rsid w:val="00CE545A"/>
    <w:rsid w:val="00CE731A"/>
    <w:rsid w:val="00CF003D"/>
    <w:rsid w:val="00CF03F3"/>
    <w:rsid w:val="00CF03FB"/>
    <w:rsid w:val="00CF1A1A"/>
    <w:rsid w:val="00D01193"/>
    <w:rsid w:val="00D049C9"/>
    <w:rsid w:val="00D07A13"/>
    <w:rsid w:val="00D10E3E"/>
    <w:rsid w:val="00D119E9"/>
    <w:rsid w:val="00D13BF1"/>
    <w:rsid w:val="00D20CCC"/>
    <w:rsid w:val="00D2131C"/>
    <w:rsid w:val="00D21893"/>
    <w:rsid w:val="00D22B4C"/>
    <w:rsid w:val="00D2628A"/>
    <w:rsid w:val="00D304D5"/>
    <w:rsid w:val="00D306A5"/>
    <w:rsid w:val="00D33AAA"/>
    <w:rsid w:val="00D36200"/>
    <w:rsid w:val="00D401D2"/>
    <w:rsid w:val="00D428E4"/>
    <w:rsid w:val="00D471D3"/>
    <w:rsid w:val="00D479A1"/>
    <w:rsid w:val="00D47D6D"/>
    <w:rsid w:val="00D51802"/>
    <w:rsid w:val="00D51D27"/>
    <w:rsid w:val="00D52224"/>
    <w:rsid w:val="00D52EC5"/>
    <w:rsid w:val="00D53EB1"/>
    <w:rsid w:val="00D54631"/>
    <w:rsid w:val="00D606DD"/>
    <w:rsid w:val="00D60748"/>
    <w:rsid w:val="00D64291"/>
    <w:rsid w:val="00D64AB5"/>
    <w:rsid w:val="00D64F24"/>
    <w:rsid w:val="00D6503E"/>
    <w:rsid w:val="00D651D0"/>
    <w:rsid w:val="00D66870"/>
    <w:rsid w:val="00D726DC"/>
    <w:rsid w:val="00D75BE2"/>
    <w:rsid w:val="00D77D00"/>
    <w:rsid w:val="00D77EF7"/>
    <w:rsid w:val="00D811BA"/>
    <w:rsid w:val="00D843EB"/>
    <w:rsid w:val="00D853EE"/>
    <w:rsid w:val="00D868AC"/>
    <w:rsid w:val="00D86F66"/>
    <w:rsid w:val="00D94168"/>
    <w:rsid w:val="00D95967"/>
    <w:rsid w:val="00D95A4A"/>
    <w:rsid w:val="00DA359B"/>
    <w:rsid w:val="00DA59DB"/>
    <w:rsid w:val="00DA63D3"/>
    <w:rsid w:val="00DB024A"/>
    <w:rsid w:val="00DB3332"/>
    <w:rsid w:val="00DB4462"/>
    <w:rsid w:val="00DB66BD"/>
    <w:rsid w:val="00DB7A19"/>
    <w:rsid w:val="00DC092F"/>
    <w:rsid w:val="00DC0CB3"/>
    <w:rsid w:val="00DC14FA"/>
    <w:rsid w:val="00DC1ACF"/>
    <w:rsid w:val="00DC319D"/>
    <w:rsid w:val="00DC368E"/>
    <w:rsid w:val="00DC4A99"/>
    <w:rsid w:val="00DC681F"/>
    <w:rsid w:val="00DC7F3B"/>
    <w:rsid w:val="00DD0712"/>
    <w:rsid w:val="00DD0A1D"/>
    <w:rsid w:val="00DD4ABB"/>
    <w:rsid w:val="00DD5A23"/>
    <w:rsid w:val="00DD65DE"/>
    <w:rsid w:val="00DD7701"/>
    <w:rsid w:val="00DE1DA5"/>
    <w:rsid w:val="00DE23E2"/>
    <w:rsid w:val="00DE63D8"/>
    <w:rsid w:val="00DF10E6"/>
    <w:rsid w:val="00DF2638"/>
    <w:rsid w:val="00DF428C"/>
    <w:rsid w:val="00DF74DB"/>
    <w:rsid w:val="00DF7C0A"/>
    <w:rsid w:val="00E000E5"/>
    <w:rsid w:val="00E002C2"/>
    <w:rsid w:val="00E0039C"/>
    <w:rsid w:val="00E00F43"/>
    <w:rsid w:val="00E02D93"/>
    <w:rsid w:val="00E05287"/>
    <w:rsid w:val="00E101B7"/>
    <w:rsid w:val="00E10A93"/>
    <w:rsid w:val="00E11B90"/>
    <w:rsid w:val="00E11E2D"/>
    <w:rsid w:val="00E12F66"/>
    <w:rsid w:val="00E15521"/>
    <w:rsid w:val="00E169FD"/>
    <w:rsid w:val="00E16DBD"/>
    <w:rsid w:val="00E202DB"/>
    <w:rsid w:val="00E21500"/>
    <w:rsid w:val="00E23046"/>
    <w:rsid w:val="00E236F8"/>
    <w:rsid w:val="00E24BDB"/>
    <w:rsid w:val="00E26660"/>
    <w:rsid w:val="00E26764"/>
    <w:rsid w:val="00E275B6"/>
    <w:rsid w:val="00E2791C"/>
    <w:rsid w:val="00E31501"/>
    <w:rsid w:val="00E317BD"/>
    <w:rsid w:val="00E33DF0"/>
    <w:rsid w:val="00E34C4E"/>
    <w:rsid w:val="00E3679B"/>
    <w:rsid w:val="00E435FB"/>
    <w:rsid w:val="00E43BCF"/>
    <w:rsid w:val="00E43E3E"/>
    <w:rsid w:val="00E44C6A"/>
    <w:rsid w:val="00E450FE"/>
    <w:rsid w:val="00E45653"/>
    <w:rsid w:val="00E45659"/>
    <w:rsid w:val="00E46D79"/>
    <w:rsid w:val="00E4717B"/>
    <w:rsid w:val="00E51AE0"/>
    <w:rsid w:val="00E51BBC"/>
    <w:rsid w:val="00E52553"/>
    <w:rsid w:val="00E53AB3"/>
    <w:rsid w:val="00E53EB3"/>
    <w:rsid w:val="00E566F7"/>
    <w:rsid w:val="00E5681D"/>
    <w:rsid w:val="00E62AAD"/>
    <w:rsid w:val="00E64200"/>
    <w:rsid w:val="00E6538E"/>
    <w:rsid w:val="00E71712"/>
    <w:rsid w:val="00E71D7C"/>
    <w:rsid w:val="00E75BC4"/>
    <w:rsid w:val="00E777CC"/>
    <w:rsid w:val="00E85E0B"/>
    <w:rsid w:val="00E8794F"/>
    <w:rsid w:val="00E97525"/>
    <w:rsid w:val="00EA246E"/>
    <w:rsid w:val="00EA2B2D"/>
    <w:rsid w:val="00EA6F83"/>
    <w:rsid w:val="00EB0E60"/>
    <w:rsid w:val="00EB19D9"/>
    <w:rsid w:val="00EB4837"/>
    <w:rsid w:val="00EB538C"/>
    <w:rsid w:val="00EB6AFC"/>
    <w:rsid w:val="00EB7622"/>
    <w:rsid w:val="00EC07BB"/>
    <w:rsid w:val="00EC0BB5"/>
    <w:rsid w:val="00EC2095"/>
    <w:rsid w:val="00EC2443"/>
    <w:rsid w:val="00EC36B3"/>
    <w:rsid w:val="00EC5BAF"/>
    <w:rsid w:val="00EC6D82"/>
    <w:rsid w:val="00ED1965"/>
    <w:rsid w:val="00ED1AE2"/>
    <w:rsid w:val="00ED2716"/>
    <w:rsid w:val="00ED2B0A"/>
    <w:rsid w:val="00ED49AB"/>
    <w:rsid w:val="00ED518D"/>
    <w:rsid w:val="00ED54C0"/>
    <w:rsid w:val="00ED6525"/>
    <w:rsid w:val="00ED6A7B"/>
    <w:rsid w:val="00EE06C1"/>
    <w:rsid w:val="00EE15CD"/>
    <w:rsid w:val="00EE2B19"/>
    <w:rsid w:val="00EE3418"/>
    <w:rsid w:val="00EE40D6"/>
    <w:rsid w:val="00EE5B35"/>
    <w:rsid w:val="00EE5E2E"/>
    <w:rsid w:val="00EE6262"/>
    <w:rsid w:val="00EE71B0"/>
    <w:rsid w:val="00EF216F"/>
    <w:rsid w:val="00F14B74"/>
    <w:rsid w:val="00F14F76"/>
    <w:rsid w:val="00F21A5B"/>
    <w:rsid w:val="00F225C4"/>
    <w:rsid w:val="00F2330C"/>
    <w:rsid w:val="00F25528"/>
    <w:rsid w:val="00F25597"/>
    <w:rsid w:val="00F26A74"/>
    <w:rsid w:val="00F27C6C"/>
    <w:rsid w:val="00F305AA"/>
    <w:rsid w:val="00F3097B"/>
    <w:rsid w:val="00F34AD1"/>
    <w:rsid w:val="00F34BAC"/>
    <w:rsid w:val="00F36281"/>
    <w:rsid w:val="00F3634A"/>
    <w:rsid w:val="00F4040B"/>
    <w:rsid w:val="00F413FB"/>
    <w:rsid w:val="00F41775"/>
    <w:rsid w:val="00F42422"/>
    <w:rsid w:val="00F43A87"/>
    <w:rsid w:val="00F5156D"/>
    <w:rsid w:val="00F5228B"/>
    <w:rsid w:val="00F525A2"/>
    <w:rsid w:val="00F535F4"/>
    <w:rsid w:val="00F55267"/>
    <w:rsid w:val="00F56619"/>
    <w:rsid w:val="00F605F3"/>
    <w:rsid w:val="00F625E8"/>
    <w:rsid w:val="00F62AC0"/>
    <w:rsid w:val="00F66201"/>
    <w:rsid w:val="00F739AC"/>
    <w:rsid w:val="00F746DB"/>
    <w:rsid w:val="00F7488F"/>
    <w:rsid w:val="00F776D6"/>
    <w:rsid w:val="00F77BDE"/>
    <w:rsid w:val="00F85937"/>
    <w:rsid w:val="00F85A0F"/>
    <w:rsid w:val="00F913BD"/>
    <w:rsid w:val="00F95C39"/>
    <w:rsid w:val="00F95E6A"/>
    <w:rsid w:val="00F96285"/>
    <w:rsid w:val="00F97C72"/>
    <w:rsid w:val="00FA0E28"/>
    <w:rsid w:val="00FA1540"/>
    <w:rsid w:val="00FA299C"/>
    <w:rsid w:val="00FA327C"/>
    <w:rsid w:val="00FA3D86"/>
    <w:rsid w:val="00FA4DC2"/>
    <w:rsid w:val="00FA7CF7"/>
    <w:rsid w:val="00FB039D"/>
    <w:rsid w:val="00FB2F46"/>
    <w:rsid w:val="00FC2EEE"/>
    <w:rsid w:val="00FC2FE6"/>
    <w:rsid w:val="00FC46A7"/>
    <w:rsid w:val="00FC6199"/>
    <w:rsid w:val="00FC6BCA"/>
    <w:rsid w:val="00FC72F1"/>
    <w:rsid w:val="00FC7904"/>
    <w:rsid w:val="00FD1C34"/>
    <w:rsid w:val="00FD1C4B"/>
    <w:rsid w:val="00FD1E01"/>
    <w:rsid w:val="00FD7A9E"/>
    <w:rsid w:val="00FE05E7"/>
    <w:rsid w:val="00FE11AC"/>
    <w:rsid w:val="00FE2809"/>
    <w:rsid w:val="00FE3B60"/>
    <w:rsid w:val="00FE3BAD"/>
    <w:rsid w:val="00FE440C"/>
    <w:rsid w:val="00FE6361"/>
    <w:rsid w:val="00FE66E1"/>
    <w:rsid w:val="00FE6A7C"/>
    <w:rsid w:val="00FE70F8"/>
    <w:rsid w:val="00FE7602"/>
    <w:rsid w:val="00FF0CB3"/>
    <w:rsid w:val="00FF0F29"/>
    <w:rsid w:val="00FF1784"/>
    <w:rsid w:val="00FF2A49"/>
    <w:rsid w:val="00FF384F"/>
    <w:rsid w:val="00FF4BEE"/>
    <w:rsid w:val="00FF561D"/>
    <w:rsid w:val="00FF58CC"/>
    <w:rsid w:val="00FF5E7D"/>
    <w:rsid w:val="00FF6E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0ADF"/>
    <w:rPr>
      <w:rFonts w:cs="Mang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6215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  <w:rsid w:val="00100CC5"/>
    <w:rPr>
      <w:rFonts w:ascii="Times New Roman" w:hAnsi="Times New Roman" w:cs="Times New Roman" w:hint="default"/>
      <w:vertAlign w:val="superscript"/>
    </w:rPr>
  </w:style>
  <w:style w:type="paragraph" w:styleId="Footer">
    <w:name w:val="footer"/>
    <w:basedOn w:val="Normal"/>
    <w:link w:val="FooterChar"/>
    <w:uiPriority w:val="99"/>
    <w:rsid w:val="00100CC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00CC5"/>
  </w:style>
  <w:style w:type="paragraph" w:styleId="Header">
    <w:name w:val="header"/>
    <w:basedOn w:val="Normal"/>
    <w:link w:val="HeaderChar"/>
    <w:uiPriority w:val="99"/>
    <w:rsid w:val="00397506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qFormat/>
    <w:rsid w:val="00FC6BCA"/>
    <w:pPr>
      <w:jc w:val="center"/>
    </w:pPr>
    <w:rPr>
      <w:rFonts w:cs="Times New Roman"/>
      <w:b/>
      <w:bCs/>
      <w:sz w:val="32"/>
      <w:szCs w:val="20"/>
      <w:lang w:bidi="ar-SA"/>
    </w:rPr>
  </w:style>
  <w:style w:type="paragraph" w:styleId="BalloonText">
    <w:name w:val="Balloon Text"/>
    <w:basedOn w:val="Normal"/>
    <w:semiHidden/>
    <w:rsid w:val="00380A8C"/>
    <w:rPr>
      <w:rFonts w:ascii="Tahoma" w:hAnsi="Tahoma"/>
      <w:sz w:val="16"/>
      <w:szCs w:val="16"/>
    </w:rPr>
  </w:style>
  <w:style w:type="paragraph" w:styleId="BodyText3">
    <w:name w:val="Body Text 3"/>
    <w:basedOn w:val="Normal"/>
    <w:rsid w:val="0081301D"/>
    <w:pPr>
      <w:spacing w:before="100" w:beforeAutospacing="1" w:after="100" w:afterAutospacing="1"/>
    </w:pPr>
    <w:rPr>
      <w:rFonts w:cs="Times New Roman"/>
    </w:rPr>
  </w:style>
  <w:style w:type="character" w:styleId="Strong">
    <w:name w:val="Strong"/>
    <w:basedOn w:val="DefaultParagraphFont"/>
    <w:uiPriority w:val="22"/>
    <w:qFormat/>
    <w:rsid w:val="00A54C49"/>
    <w:rPr>
      <w:b/>
      <w:bCs/>
    </w:rPr>
  </w:style>
  <w:style w:type="paragraph" w:styleId="NormalWeb">
    <w:name w:val="Normal (Web)"/>
    <w:basedOn w:val="Normal"/>
    <w:uiPriority w:val="99"/>
    <w:rsid w:val="00DC14FA"/>
    <w:pPr>
      <w:spacing w:before="100" w:beforeAutospacing="1" w:after="100" w:afterAutospacing="1"/>
    </w:pPr>
    <w:rPr>
      <w:rFonts w:cs="Times New Roman"/>
      <w:lang w:val="en-IN" w:eastAsia="en-IN"/>
    </w:rPr>
  </w:style>
  <w:style w:type="paragraph" w:customStyle="1" w:styleId="Default">
    <w:name w:val="Default"/>
    <w:rsid w:val="003E2102"/>
    <w:pPr>
      <w:autoSpaceDE w:val="0"/>
      <w:autoSpaceDN w:val="0"/>
      <w:adjustRightInd w:val="0"/>
    </w:pPr>
    <w:rPr>
      <w:rFonts w:ascii="DVOT-Yogesh" w:hAnsi="DVOT-Yogesh" w:cs="DVOT-Yogesh"/>
      <w:color w:val="000000"/>
      <w:sz w:val="24"/>
      <w:szCs w:val="24"/>
      <w:lang w:val="en-IN" w:eastAsia="en-IN" w:bidi="ar-SA"/>
    </w:rPr>
  </w:style>
  <w:style w:type="character" w:customStyle="1" w:styleId="hps">
    <w:name w:val="hps"/>
    <w:basedOn w:val="DefaultParagraphFont"/>
    <w:rsid w:val="00692B2E"/>
  </w:style>
  <w:style w:type="character" w:styleId="Emphasis">
    <w:name w:val="Emphasis"/>
    <w:basedOn w:val="DefaultParagraphFont"/>
    <w:uiPriority w:val="20"/>
    <w:qFormat/>
    <w:rsid w:val="00692B2E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D471D3"/>
    <w:rPr>
      <w:rFonts w:cs="Mangal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471D3"/>
    <w:rPr>
      <w:rFonts w:cs="Mangal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6215C"/>
    <w:rPr>
      <w:rFonts w:ascii="Cambria" w:eastAsia="Times New Roman" w:hAnsi="Cambria" w:cs="Mangal"/>
      <w:b/>
      <w:bCs/>
      <w:kern w:val="32"/>
      <w:sz w:val="32"/>
      <w:szCs w:val="29"/>
    </w:rPr>
  </w:style>
  <w:style w:type="paragraph" w:customStyle="1" w:styleId="Style">
    <w:name w:val="Style"/>
    <w:uiPriority w:val="99"/>
    <w:rsid w:val="006A28D0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unhideWhenUsed/>
    <w:rsid w:val="00363059"/>
    <w:pPr>
      <w:spacing w:after="120"/>
      <w:ind w:left="283"/>
    </w:pPr>
    <w:rPr>
      <w:sz w:val="16"/>
      <w:szCs w:val="14"/>
    </w:rPr>
  </w:style>
  <w:style w:type="character" w:customStyle="1" w:styleId="BodyTextIndent3Char">
    <w:name w:val="Body Text Indent 3 Char"/>
    <w:basedOn w:val="DefaultParagraphFont"/>
    <w:link w:val="BodyTextIndent3"/>
    <w:rsid w:val="00363059"/>
    <w:rPr>
      <w:rFonts w:cs="Mangal"/>
      <w:sz w:val="16"/>
      <w:szCs w:val="14"/>
      <w:lang w:val="en-US" w:eastAsia="en-US"/>
    </w:rPr>
  </w:style>
  <w:style w:type="character" w:customStyle="1" w:styleId="ListParagraphChar">
    <w:name w:val="List Paragraph Char"/>
    <w:link w:val="ListParagraph"/>
    <w:uiPriority w:val="99"/>
    <w:locked/>
    <w:rsid w:val="00363059"/>
    <w:rPr>
      <w:rFonts w:ascii="Mangal" w:hAnsi="Mangal" w:cs="Mangal"/>
      <w:lang w:bidi="ar-SA"/>
    </w:rPr>
  </w:style>
  <w:style w:type="paragraph" w:styleId="ListParagraph">
    <w:name w:val="List Paragraph"/>
    <w:basedOn w:val="Normal"/>
    <w:link w:val="ListParagraphChar"/>
    <w:uiPriority w:val="99"/>
    <w:qFormat/>
    <w:rsid w:val="00363059"/>
    <w:pPr>
      <w:ind w:left="720"/>
      <w:contextualSpacing/>
    </w:pPr>
    <w:rPr>
      <w:rFonts w:ascii="Mangal" w:hAnsi="Mangal"/>
      <w:sz w:val="20"/>
      <w:szCs w:val="20"/>
      <w:lang w:bidi="ar-SA"/>
    </w:rPr>
  </w:style>
  <w:style w:type="paragraph" w:styleId="FootnoteText">
    <w:name w:val="footnote text"/>
    <w:basedOn w:val="Normal"/>
    <w:link w:val="FootnoteTextChar"/>
    <w:rsid w:val="00CD3343"/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rsid w:val="00CD3343"/>
    <w:rPr>
      <w:rFonts w:cs="Mangal"/>
      <w:szCs w:val="18"/>
      <w:lang w:val="en-US" w:eastAsia="en-US"/>
    </w:rPr>
  </w:style>
  <w:style w:type="character" w:customStyle="1" w:styleId="capitalwordelement">
    <w:name w:val="capitalwordelement"/>
    <w:basedOn w:val="DefaultParagraphFont"/>
    <w:rsid w:val="002C1963"/>
  </w:style>
  <w:style w:type="paragraph" w:styleId="NoSpacing">
    <w:name w:val="No Spacing"/>
    <w:uiPriority w:val="1"/>
    <w:qFormat/>
    <w:rsid w:val="006C0D9B"/>
    <w:rPr>
      <w:rFonts w:ascii="Calibri" w:eastAsia="Calibri" w:hAnsi="Calibri" w:cs="Mangal"/>
      <w:sz w:val="22"/>
      <w:szCs w:val="22"/>
      <w:lang w:val="en-IN" w:bidi="ar-SA"/>
    </w:rPr>
  </w:style>
  <w:style w:type="character" w:styleId="Hyperlink">
    <w:name w:val="Hyperlink"/>
    <w:basedOn w:val="DefaultParagraphFont"/>
    <w:rsid w:val="0064739F"/>
    <w:rPr>
      <w:color w:val="0000FF" w:themeColor="hyperlink"/>
      <w:u w:val="single"/>
    </w:rPr>
  </w:style>
  <w:style w:type="paragraph" w:customStyle="1" w:styleId="default0">
    <w:name w:val="default"/>
    <w:basedOn w:val="Normal"/>
    <w:rsid w:val="009C30F2"/>
    <w:pPr>
      <w:spacing w:before="100" w:beforeAutospacing="1" w:after="100" w:afterAutospacing="1"/>
    </w:pPr>
    <w:rPr>
      <w:rFonts w:eastAsiaTheme="minorEastAsia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8177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747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336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1117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90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13394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7234">
                  <w:marLeft w:val="18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0955">
                      <w:marLeft w:val="0"/>
                      <w:marRight w:val="0"/>
                      <w:marTop w:val="182"/>
                      <w:marBottom w:val="0"/>
                      <w:divBdr>
                        <w:top w:val="single" w:sz="6" w:space="2" w:color="198FB5"/>
                        <w:left w:val="single" w:sz="6" w:space="2" w:color="198FB5"/>
                        <w:bottom w:val="single" w:sz="6" w:space="2" w:color="198FB5"/>
                        <w:right w:val="single" w:sz="6" w:space="2" w:color="198FB5"/>
                      </w:divBdr>
                    </w:div>
                  </w:divsChild>
                </w:div>
              </w:divsChild>
            </w:div>
          </w:divsChild>
        </w:div>
      </w:divsChild>
    </w:div>
    <w:div w:id="15169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2652">
                  <w:marLeft w:val="22"/>
                  <w:marRight w:val="0"/>
                  <w:marTop w:val="0"/>
                  <w:marBottom w:val="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079">
                      <w:marLeft w:val="0"/>
                      <w:marRight w:val="0"/>
                      <w:marTop w:val="222"/>
                      <w:marBottom w:val="0"/>
                      <w:divBdr>
                        <w:top w:val="single" w:sz="8" w:space="3" w:color="198FB5"/>
                        <w:left w:val="single" w:sz="8" w:space="3" w:color="198FB5"/>
                        <w:bottom w:val="single" w:sz="8" w:space="3" w:color="198FB5"/>
                        <w:right w:val="single" w:sz="8" w:space="3" w:color="198FB5"/>
                      </w:divBdr>
                    </w:div>
                  </w:divsChild>
                </w:div>
              </w:divsChild>
            </w:div>
          </w:divsChild>
        </w:div>
      </w:divsChild>
    </w:div>
    <w:div w:id="2054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synop@sansad.ni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si\Desktop\Synopsis%20(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ED94D-4920-4CFE-A205-0040AC25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Synopsis (E)</Template>
  <TotalTime>29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RAJYA SABHA</vt:lpstr>
    </vt:vector>
  </TitlesOfParts>
  <Company>Hewlett-Packard Company</Company>
  <LinksUpToDate>false</LinksUpToDate>
  <CharactersWithSpaces>3561</CharactersWithSpaces>
  <SharedDoc>false</SharedDoc>
  <HLinks>
    <vt:vector size="12" baseType="variant">
      <vt:variant>
        <vt:i4>6684731</vt:i4>
      </vt:variant>
      <vt:variant>
        <vt:i4>3</vt:i4>
      </vt:variant>
      <vt:variant>
        <vt:i4>0</vt:i4>
      </vt:variant>
      <vt:variant>
        <vt:i4>5</vt:i4>
      </vt:variant>
      <vt:variant>
        <vt:lpwstr>javascript:__doPostBack('ctl00$ContentPlaceHolder1$GridView2$ctl239$lkb','')</vt:lpwstr>
      </vt:variant>
      <vt:variant>
        <vt:lpwstr/>
      </vt:variant>
      <vt:variant>
        <vt:i4>6684731</vt:i4>
      </vt:variant>
      <vt:variant>
        <vt:i4>0</vt:i4>
      </vt:variant>
      <vt:variant>
        <vt:i4>0</vt:i4>
      </vt:variant>
      <vt:variant>
        <vt:i4>5</vt:i4>
      </vt:variant>
      <vt:variant>
        <vt:lpwstr>javascript:__doPostBack('ctl00$ContentPlaceHolder1$GridView2$ctl239$lkb','')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RAJYA SABHA</dc:title>
  <dc:creator>nicsi</dc:creator>
  <cp:lastModifiedBy>acer</cp:lastModifiedBy>
  <cp:revision>11</cp:revision>
  <cp:lastPrinted>2016-03-01T12:47:00Z</cp:lastPrinted>
  <dcterms:created xsi:type="dcterms:W3CDTF">2016-03-01T08:20:00Z</dcterms:created>
  <dcterms:modified xsi:type="dcterms:W3CDTF">2016-03-01T12:47:00Z</dcterms:modified>
</cp:coreProperties>
</file>